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1FB83" w14:textId="391F2109" w:rsidR="00517C4F" w:rsidRDefault="1FF4DE83" w:rsidP="00785FBA">
      <w:pPr>
        <w:rPr>
          <w:color w:val="173845"/>
        </w:rPr>
      </w:pPr>
      <w:r w:rsidRPr="3E1C0B1A">
        <w:rPr>
          <w:color w:val="173845"/>
        </w:rPr>
        <w:t xml:space="preserve">  </w:t>
      </w:r>
    </w:p>
    <w:p w14:paraId="2353BE2B" w14:textId="77777777" w:rsidR="00A66DA8" w:rsidRDefault="00A66DA8"/>
    <w:p w14:paraId="1F155B61" w14:textId="77777777" w:rsidR="00A66DA8" w:rsidRDefault="00A66DA8"/>
    <w:p w14:paraId="12AE7D36" w14:textId="77777777" w:rsidR="00A66DA8" w:rsidRDefault="00A66DA8"/>
    <w:p w14:paraId="4AA71042" w14:textId="77777777" w:rsidR="00A66DA8" w:rsidRDefault="00A66DA8"/>
    <w:p w14:paraId="363BFF50" w14:textId="77777777" w:rsidR="00A66DA8" w:rsidRDefault="00A66DA8"/>
    <w:p w14:paraId="45BEB46D" w14:textId="77777777" w:rsidR="00A66DA8" w:rsidRDefault="00A66DA8"/>
    <w:p w14:paraId="20CA3E76" w14:textId="77777777" w:rsidR="00A66DA8" w:rsidRDefault="00A66DA8"/>
    <w:p w14:paraId="49291F2A" w14:textId="77777777" w:rsidR="00A66DA8" w:rsidRDefault="00A66DA8"/>
    <w:p w14:paraId="3855E5BE" w14:textId="77777777" w:rsidR="00A66DA8" w:rsidRDefault="00A66DA8"/>
    <w:p w14:paraId="1D00D9E6" w14:textId="77777777" w:rsidR="00A66DA8" w:rsidRDefault="00A66DA8"/>
    <w:p w14:paraId="493E1B65" w14:textId="77777777" w:rsidR="00A66DA8" w:rsidRDefault="00A66DA8"/>
    <w:p w14:paraId="79EB4746" w14:textId="734DF823" w:rsidR="00CF5E82" w:rsidRDefault="00496AAB" w:rsidP="00CF5E82">
      <w:pPr>
        <w:rPr>
          <w:color w:val="FFFFFF" w:themeColor="background1"/>
          <w:sz w:val="22"/>
          <w:szCs w:val="22"/>
          <w:lang w:val="en-IN"/>
        </w:rPr>
      </w:pPr>
      <w:r>
        <w:rPr>
          <w:rFonts w:asciiTheme="majorHAnsi" w:hAnsiTheme="majorHAnsi" w:cstheme="majorHAnsi"/>
          <w:noProof/>
          <w:color w:val="FFFFFF" w:themeColor="background1"/>
          <w:sz w:val="72"/>
          <w:szCs w:val="72"/>
        </w:rPr>
        <mc:AlternateContent>
          <mc:Choice Requires="wps">
            <w:drawing>
              <wp:anchor distT="0" distB="0" distL="114300" distR="114300" simplePos="0" relativeHeight="251659264" behindDoc="0" locked="0" layoutInCell="1" allowOverlap="1" wp14:anchorId="113552A6" wp14:editId="5EE4E488">
                <wp:simplePos x="0" y="0"/>
                <wp:positionH relativeFrom="column">
                  <wp:posOffset>-40640</wp:posOffset>
                </wp:positionH>
                <wp:positionV relativeFrom="paragraph">
                  <wp:posOffset>638810</wp:posOffset>
                </wp:positionV>
                <wp:extent cx="6105525" cy="0"/>
                <wp:effectExtent l="0" t="0" r="0" b="0"/>
                <wp:wrapNone/>
                <wp:docPr id="1027323647" name="Straight Connector 2"/>
                <wp:cNvGraphicFramePr/>
                <a:graphic xmlns:a="http://schemas.openxmlformats.org/drawingml/2006/main">
                  <a:graphicData uri="http://schemas.microsoft.com/office/word/2010/wordprocessingShape">
                    <wps:wsp>
                      <wps:cNvCnPr/>
                      <wps:spPr>
                        <a:xfrm>
                          <a:off x="0" y="0"/>
                          <a:ext cx="61055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5D079"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50.3pt" to="477.5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" strokecolor="white [3212]" strokeweight=".5pt">
                <v:stroke joinstyle="miter"/>
              </v:line>
            </w:pict>
          </mc:Fallback>
        </mc:AlternateContent>
      </w:r>
      <w:r w:rsidR="00A66DA8" w:rsidRPr="00CF5E82">
        <w:rPr>
          <w:rFonts w:asciiTheme="majorHAnsi" w:hAnsiTheme="majorHAnsi" w:cstheme="majorHAnsi"/>
          <w:color w:val="FFFFFF" w:themeColor="background1"/>
          <w:sz w:val="72"/>
          <w:szCs w:val="72"/>
        </w:rPr>
        <w:t>Course Navigator</w:t>
      </w:r>
      <w:r w:rsidR="008E7A89" w:rsidRPr="00CF5E82">
        <w:rPr>
          <w:rFonts w:asciiTheme="majorHAnsi" w:hAnsiTheme="majorHAnsi" w:cstheme="majorHAnsi"/>
          <w:color w:val="FFFFFF" w:themeColor="background1"/>
          <w:sz w:val="72"/>
          <w:szCs w:val="72"/>
        </w:rPr>
        <w:br/>
      </w:r>
      <w:r w:rsidR="00CF5E82">
        <w:rPr>
          <w:color w:val="FFFFFF" w:themeColor="background1"/>
          <w:sz w:val="22"/>
          <w:szCs w:val="22"/>
          <w:lang w:val="en-IN"/>
        </w:rPr>
        <w:t xml:space="preserve"> </w:t>
      </w:r>
    </w:p>
    <w:p w14:paraId="65E23F86" w14:textId="39CFF4B3" w:rsidR="00CF5E82" w:rsidRPr="00CF5E82" w:rsidRDefault="00CF5E82" w:rsidP="00CF5E82">
      <w:pPr>
        <w:rPr>
          <w:color w:val="FFFFFF" w:themeColor="background1"/>
          <w:sz w:val="28"/>
          <w:szCs w:val="28"/>
          <w:lang w:val="en-IN"/>
        </w:rPr>
      </w:pPr>
      <w:r w:rsidRPr="00CF5E82">
        <w:rPr>
          <w:color w:val="FFFFFF" w:themeColor="background1"/>
          <w:sz w:val="28"/>
          <w:szCs w:val="28"/>
          <w:lang w:val="en-IN"/>
        </w:rPr>
        <w:t>Course Completion and Learning Path Optimization</w:t>
      </w:r>
    </w:p>
    <w:p w14:paraId="52B7FF53" w14:textId="77777777" w:rsidR="00CF5E82" w:rsidRDefault="00CF5E82">
      <w:pPr>
        <w:rPr>
          <w:sz w:val="22"/>
          <w:szCs w:val="22"/>
        </w:rPr>
      </w:pPr>
    </w:p>
    <w:p w14:paraId="3DDBCA7E" w14:textId="77777777" w:rsidR="00CF5E82" w:rsidRDefault="00CF5E82">
      <w:pPr>
        <w:rPr>
          <w:sz w:val="22"/>
          <w:szCs w:val="22"/>
        </w:rPr>
      </w:pPr>
    </w:p>
    <w:p w14:paraId="23150E60" w14:textId="77777777" w:rsidR="00C503C2" w:rsidRDefault="00C503C2">
      <w:pPr>
        <w:rPr>
          <w:sz w:val="22"/>
          <w:szCs w:val="22"/>
        </w:rPr>
      </w:pPr>
    </w:p>
    <w:p w14:paraId="0699B641" w14:textId="77777777" w:rsidR="00C503C2" w:rsidRDefault="00C503C2">
      <w:pPr>
        <w:rPr>
          <w:sz w:val="22"/>
          <w:szCs w:val="22"/>
        </w:rPr>
      </w:pPr>
    </w:p>
    <w:p w14:paraId="39508AF2" w14:textId="77777777" w:rsidR="00C503C2" w:rsidRDefault="00C503C2">
      <w:pPr>
        <w:rPr>
          <w:sz w:val="22"/>
          <w:szCs w:val="22"/>
        </w:rPr>
      </w:pPr>
    </w:p>
    <w:p w14:paraId="2FBBBFD3" w14:textId="77777777" w:rsidR="00C503C2" w:rsidRDefault="00C503C2">
      <w:pPr>
        <w:rPr>
          <w:sz w:val="22"/>
          <w:szCs w:val="22"/>
        </w:rPr>
      </w:pPr>
    </w:p>
    <w:p w14:paraId="2A3011B5" w14:textId="77777777" w:rsidR="00C503C2" w:rsidRDefault="00C503C2">
      <w:pPr>
        <w:rPr>
          <w:sz w:val="22"/>
          <w:szCs w:val="22"/>
        </w:rPr>
      </w:pPr>
    </w:p>
    <w:p w14:paraId="30FAFD23" w14:textId="77777777" w:rsidR="00C503C2" w:rsidRDefault="00C503C2">
      <w:pPr>
        <w:rPr>
          <w:sz w:val="22"/>
          <w:szCs w:val="22"/>
        </w:rPr>
      </w:pPr>
    </w:p>
    <w:p w14:paraId="220AD9B2" w14:textId="77777777" w:rsidR="00C503C2" w:rsidRDefault="00C503C2">
      <w:pPr>
        <w:rPr>
          <w:sz w:val="22"/>
          <w:szCs w:val="22"/>
        </w:rPr>
      </w:pPr>
    </w:p>
    <w:p w14:paraId="76C65BD0" w14:textId="77777777" w:rsidR="00C503C2" w:rsidRDefault="00C503C2">
      <w:pPr>
        <w:rPr>
          <w:sz w:val="22"/>
          <w:szCs w:val="22"/>
        </w:rPr>
      </w:pPr>
    </w:p>
    <w:p w14:paraId="1F48112E" w14:textId="77777777" w:rsidR="00C503C2" w:rsidRDefault="00C503C2">
      <w:pPr>
        <w:rPr>
          <w:sz w:val="22"/>
          <w:szCs w:val="22"/>
        </w:rPr>
      </w:pPr>
    </w:p>
    <w:p w14:paraId="4CD07504" w14:textId="77777777" w:rsidR="00C503C2" w:rsidRDefault="00C503C2">
      <w:pPr>
        <w:rPr>
          <w:sz w:val="22"/>
          <w:szCs w:val="22"/>
        </w:rPr>
      </w:pPr>
    </w:p>
    <w:p w14:paraId="4194DE2A" w14:textId="146B2DEA" w:rsidR="3E1C0B1A" w:rsidRPr="00A66DA8" w:rsidRDefault="004F1CDE">
      <w:pPr>
        <w:rPr>
          <w:sz w:val="22"/>
          <w:szCs w:val="22"/>
        </w:rPr>
      </w:pPr>
      <w:r w:rsidRPr="004F1CDE">
        <w:rPr>
          <w:color w:val="FFFFFF" w:themeColor="background1"/>
          <w:sz w:val="22"/>
          <w:szCs w:val="22"/>
        </w:rPr>
        <w:t>10-10-2024</w:t>
      </w:r>
      <w:r w:rsidR="3E1C0B1A" w:rsidRPr="00A66DA8">
        <w:rPr>
          <w:sz w:val="22"/>
          <w:szCs w:val="22"/>
        </w:rPr>
        <w:br w:type="page"/>
      </w:r>
    </w:p>
    <w:bookmarkStart w:id="0" w:name="_Toc179448198" w:displacedByCustomXml="next"/>
    <w:bookmarkStart w:id="1" w:name="_Toc179448095" w:displacedByCustomXml="next"/>
    <w:bookmarkStart w:id="2" w:name="_Toc179447984" w:displacedByCustomXml="next"/>
    <w:sdt>
      <w:sdtPr>
        <w:rPr>
          <w:rFonts w:asciiTheme="minorHAnsi" w:eastAsiaTheme="minorHAnsi" w:hAnsiTheme="minorHAnsi" w:cstheme="minorBidi"/>
          <w:b w:val="0"/>
          <w:color w:val="1D1C1C"/>
          <w:sz w:val="20"/>
          <w:szCs w:val="20"/>
          <w:lang w:val="en-GB"/>
        </w:rPr>
        <w:id w:val="1203131433"/>
        <w:docPartObj>
          <w:docPartGallery w:val="Table of Contents"/>
          <w:docPartUnique/>
        </w:docPartObj>
      </w:sdtPr>
      <w:sdtContent>
        <w:p w14:paraId="5665E321" w14:textId="77C6E20E" w:rsidR="00153D1A" w:rsidRDefault="00153D1A">
          <w:pPr>
            <w:pStyle w:val="TOCHeading"/>
          </w:pPr>
          <w:r>
            <w:t>Contents</w:t>
          </w:r>
        </w:p>
        <w:p w14:paraId="1B024EB7" w14:textId="46855547" w:rsidR="00496AAB" w:rsidRDefault="00153D1A">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79816430" w:history="1">
            <w:r w:rsidR="00496AAB" w:rsidRPr="00B77D21">
              <w:rPr>
                <w:rStyle w:val="Hyperlink"/>
                <w:noProof/>
              </w:rPr>
              <w:t>1</w:t>
            </w:r>
            <w:r w:rsidR="00496AAB">
              <w:rPr>
                <w:rFonts w:eastAsiaTheme="minorEastAsia" w:cstheme="minorBidi"/>
                <w:b w:val="0"/>
                <w:bCs w:val="0"/>
                <w:caps w:val="0"/>
                <w:noProof/>
                <w:color w:val="auto"/>
                <w:kern w:val="2"/>
                <w:sz w:val="24"/>
                <w:szCs w:val="24"/>
                <w:lang w:val="en-IN" w:eastAsia="en-IN"/>
                <w14:ligatures w14:val="standardContextual"/>
              </w:rPr>
              <w:tab/>
            </w:r>
            <w:r w:rsidR="00496AAB" w:rsidRPr="00B77D21">
              <w:rPr>
                <w:rStyle w:val="Hyperlink"/>
                <w:noProof/>
              </w:rPr>
              <w:t>Introduction</w:t>
            </w:r>
            <w:r w:rsidR="00496AAB">
              <w:rPr>
                <w:noProof/>
                <w:webHidden/>
              </w:rPr>
              <w:tab/>
            </w:r>
            <w:r w:rsidR="00496AAB">
              <w:rPr>
                <w:noProof/>
                <w:webHidden/>
              </w:rPr>
              <w:fldChar w:fldCharType="begin"/>
            </w:r>
            <w:r w:rsidR="00496AAB">
              <w:rPr>
                <w:noProof/>
                <w:webHidden/>
              </w:rPr>
              <w:instrText xml:space="preserve"> PAGEREF _Toc179816430 \h </w:instrText>
            </w:r>
            <w:r w:rsidR="00496AAB">
              <w:rPr>
                <w:noProof/>
                <w:webHidden/>
              </w:rPr>
            </w:r>
            <w:r w:rsidR="00496AAB">
              <w:rPr>
                <w:noProof/>
                <w:webHidden/>
              </w:rPr>
              <w:fldChar w:fldCharType="separate"/>
            </w:r>
            <w:r w:rsidR="00CF1CDF">
              <w:rPr>
                <w:noProof/>
                <w:webHidden/>
              </w:rPr>
              <w:t>3</w:t>
            </w:r>
            <w:r w:rsidR="00496AAB">
              <w:rPr>
                <w:noProof/>
                <w:webHidden/>
              </w:rPr>
              <w:fldChar w:fldCharType="end"/>
            </w:r>
          </w:hyperlink>
        </w:p>
        <w:p w14:paraId="429287F0" w14:textId="3F47E854"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1" w:history="1">
            <w:r w:rsidRPr="00B77D21">
              <w:rPr>
                <w:rStyle w:val="Hyperlink"/>
                <w:rFonts w:eastAsia="Arial"/>
                <w:noProof/>
              </w:rPr>
              <w:t>1.1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Overview</w:t>
            </w:r>
            <w:r>
              <w:rPr>
                <w:noProof/>
                <w:webHidden/>
              </w:rPr>
              <w:tab/>
            </w:r>
            <w:r>
              <w:rPr>
                <w:noProof/>
                <w:webHidden/>
              </w:rPr>
              <w:fldChar w:fldCharType="begin"/>
            </w:r>
            <w:r>
              <w:rPr>
                <w:noProof/>
                <w:webHidden/>
              </w:rPr>
              <w:instrText xml:space="preserve"> PAGEREF _Toc179816431 \h </w:instrText>
            </w:r>
            <w:r>
              <w:rPr>
                <w:noProof/>
                <w:webHidden/>
              </w:rPr>
            </w:r>
            <w:r>
              <w:rPr>
                <w:noProof/>
                <w:webHidden/>
              </w:rPr>
              <w:fldChar w:fldCharType="separate"/>
            </w:r>
            <w:r w:rsidR="00CF1CDF">
              <w:rPr>
                <w:noProof/>
                <w:webHidden/>
              </w:rPr>
              <w:t>3</w:t>
            </w:r>
            <w:r>
              <w:rPr>
                <w:noProof/>
                <w:webHidden/>
              </w:rPr>
              <w:fldChar w:fldCharType="end"/>
            </w:r>
          </w:hyperlink>
        </w:p>
        <w:p w14:paraId="0A75EAA4" w14:textId="15C4031B"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2" w:history="1">
            <w:r w:rsidRPr="00B77D21">
              <w:rPr>
                <w:rStyle w:val="Hyperlink"/>
                <w:rFonts w:eastAsia="Arial"/>
                <w:noProof/>
              </w:rPr>
              <w:t>1.2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Objectives</w:t>
            </w:r>
            <w:r>
              <w:rPr>
                <w:noProof/>
                <w:webHidden/>
              </w:rPr>
              <w:tab/>
            </w:r>
            <w:r>
              <w:rPr>
                <w:noProof/>
                <w:webHidden/>
              </w:rPr>
              <w:fldChar w:fldCharType="begin"/>
            </w:r>
            <w:r>
              <w:rPr>
                <w:noProof/>
                <w:webHidden/>
              </w:rPr>
              <w:instrText xml:space="preserve"> PAGEREF _Toc179816432 \h </w:instrText>
            </w:r>
            <w:r>
              <w:rPr>
                <w:noProof/>
                <w:webHidden/>
              </w:rPr>
            </w:r>
            <w:r>
              <w:rPr>
                <w:noProof/>
                <w:webHidden/>
              </w:rPr>
              <w:fldChar w:fldCharType="separate"/>
            </w:r>
            <w:r w:rsidR="00CF1CDF">
              <w:rPr>
                <w:noProof/>
                <w:webHidden/>
              </w:rPr>
              <w:t>3</w:t>
            </w:r>
            <w:r>
              <w:rPr>
                <w:noProof/>
                <w:webHidden/>
              </w:rPr>
              <w:fldChar w:fldCharType="end"/>
            </w:r>
          </w:hyperlink>
        </w:p>
        <w:p w14:paraId="68B750FE" w14:textId="79EEBA4C"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33" w:history="1">
            <w:r w:rsidRPr="00B77D21">
              <w:rPr>
                <w:rStyle w:val="Hyperlink"/>
                <w:rFonts w:eastAsia="Arial"/>
                <w:noProof/>
              </w:rPr>
              <w:t>2</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Architecture Overview</w:t>
            </w:r>
            <w:r>
              <w:rPr>
                <w:noProof/>
                <w:webHidden/>
              </w:rPr>
              <w:tab/>
            </w:r>
            <w:r>
              <w:rPr>
                <w:noProof/>
                <w:webHidden/>
              </w:rPr>
              <w:fldChar w:fldCharType="begin"/>
            </w:r>
            <w:r>
              <w:rPr>
                <w:noProof/>
                <w:webHidden/>
              </w:rPr>
              <w:instrText xml:space="preserve"> PAGEREF _Toc179816433 \h </w:instrText>
            </w:r>
            <w:r>
              <w:rPr>
                <w:noProof/>
                <w:webHidden/>
              </w:rPr>
            </w:r>
            <w:r>
              <w:rPr>
                <w:noProof/>
                <w:webHidden/>
              </w:rPr>
              <w:fldChar w:fldCharType="separate"/>
            </w:r>
            <w:r w:rsidR="00CF1CDF">
              <w:rPr>
                <w:noProof/>
                <w:webHidden/>
              </w:rPr>
              <w:t>4</w:t>
            </w:r>
            <w:r>
              <w:rPr>
                <w:noProof/>
                <w:webHidden/>
              </w:rPr>
              <w:fldChar w:fldCharType="end"/>
            </w:r>
          </w:hyperlink>
        </w:p>
        <w:p w14:paraId="5BAB220C" w14:textId="50B03E96"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4" w:history="1">
            <w:r w:rsidRPr="00B77D21">
              <w:rPr>
                <w:rStyle w:val="Hyperlink"/>
                <w:noProof/>
                <w:lang w:val="en-IN"/>
              </w:rPr>
              <w:t>2.1</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lang w:val="en-IN"/>
              </w:rPr>
              <w:t>Full Stack Architecture</w:t>
            </w:r>
            <w:r>
              <w:rPr>
                <w:noProof/>
                <w:webHidden/>
              </w:rPr>
              <w:tab/>
            </w:r>
            <w:r>
              <w:rPr>
                <w:noProof/>
                <w:webHidden/>
              </w:rPr>
              <w:fldChar w:fldCharType="begin"/>
            </w:r>
            <w:r>
              <w:rPr>
                <w:noProof/>
                <w:webHidden/>
              </w:rPr>
              <w:instrText xml:space="preserve"> PAGEREF _Toc179816434 \h </w:instrText>
            </w:r>
            <w:r>
              <w:rPr>
                <w:noProof/>
                <w:webHidden/>
              </w:rPr>
            </w:r>
            <w:r>
              <w:rPr>
                <w:noProof/>
                <w:webHidden/>
              </w:rPr>
              <w:fldChar w:fldCharType="separate"/>
            </w:r>
            <w:r w:rsidR="00CF1CDF">
              <w:rPr>
                <w:noProof/>
                <w:webHidden/>
              </w:rPr>
              <w:t>4</w:t>
            </w:r>
            <w:r>
              <w:rPr>
                <w:noProof/>
                <w:webHidden/>
              </w:rPr>
              <w:fldChar w:fldCharType="end"/>
            </w:r>
          </w:hyperlink>
        </w:p>
        <w:p w14:paraId="4F461747" w14:textId="702059F4"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5" w:history="1">
            <w:r w:rsidRPr="00B77D21">
              <w:rPr>
                <w:rStyle w:val="Hyperlink"/>
                <w:noProof/>
                <w:lang w:val="en-IN"/>
              </w:rPr>
              <w:t>2.2</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lang w:val="en-IN"/>
              </w:rPr>
              <w:t>Data Engineering Pipeline</w:t>
            </w:r>
            <w:r>
              <w:rPr>
                <w:noProof/>
                <w:webHidden/>
              </w:rPr>
              <w:tab/>
            </w:r>
            <w:r>
              <w:rPr>
                <w:noProof/>
                <w:webHidden/>
              </w:rPr>
              <w:fldChar w:fldCharType="begin"/>
            </w:r>
            <w:r>
              <w:rPr>
                <w:noProof/>
                <w:webHidden/>
              </w:rPr>
              <w:instrText xml:space="preserve"> PAGEREF _Toc179816435 \h </w:instrText>
            </w:r>
            <w:r>
              <w:rPr>
                <w:noProof/>
                <w:webHidden/>
              </w:rPr>
            </w:r>
            <w:r>
              <w:rPr>
                <w:noProof/>
                <w:webHidden/>
              </w:rPr>
              <w:fldChar w:fldCharType="separate"/>
            </w:r>
            <w:r w:rsidR="00CF1CDF">
              <w:rPr>
                <w:noProof/>
                <w:webHidden/>
              </w:rPr>
              <w:t>5</w:t>
            </w:r>
            <w:r>
              <w:rPr>
                <w:noProof/>
                <w:webHidden/>
              </w:rPr>
              <w:fldChar w:fldCharType="end"/>
            </w:r>
          </w:hyperlink>
        </w:p>
        <w:p w14:paraId="4EF7CE5E" w14:textId="26D7E19A"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6" w:history="1">
            <w:r w:rsidRPr="00B77D21">
              <w:rPr>
                <w:rStyle w:val="Hyperlink"/>
                <w:noProof/>
                <w:lang w:val="en-IN"/>
              </w:rPr>
              <w:t>2.3</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lang w:val="en-IN"/>
              </w:rPr>
              <w:t>Data Science Workflow</w:t>
            </w:r>
            <w:r>
              <w:rPr>
                <w:noProof/>
                <w:webHidden/>
              </w:rPr>
              <w:tab/>
            </w:r>
            <w:r>
              <w:rPr>
                <w:noProof/>
                <w:webHidden/>
              </w:rPr>
              <w:fldChar w:fldCharType="begin"/>
            </w:r>
            <w:r>
              <w:rPr>
                <w:noProof/>
                <w:webHidden/>
              </w:rPr>
              <w:instrText xml:space="preserve"> PAGEREF _Toc179816436 \h </w:instrText>
            </w:r>
            <w:r>
              <w:rPr>
                <w:noProof/>
                <w:webHidden/>
              </w:rPr>
            </w:r>
            <w:r>
              <w:rPr>
                <w:noProof/>
                <w:webHidden/>
              </w:rPr>
              <w:fldChar w:fldCharType="separate"/>
            </w:r>
            <w:r w:rsidR="00CF1CDF">
              <w:rPr>
                <w:noProof/>
                <w:webHidden/>
              </w:rPr>
              <w:t>5</w:t>
            </w:r>
            <w:r>
              <w:rPr>
                <w:noProof/>
                <w:webHidden/>
              </w:rPr>
              <w:fldChar w:fldCharType="end"/>
            </w:r>
          </w:hyperlink>
        </w:p>
        <w:p w14:paraId="13B4C23E" w14:textId="0BBAD5EE"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37" w:history="1">
            <w:r w:rsidRPr="00B77D21">
              <w:rPr>
                <w:rStyle w:val="Hyperlink"/>
                <w:rFonts w:eastAsia="Arial"/>
                <w:noProof/>
              </w:rPr>
              <w:t>3</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Full Stack Development</w:t>
            </w:r>
            <w:r>
              <w:rPr>
                <w:noProof/>
                <w:webHidden/>
              </w:rPr>
              <w:tab/>
            </w:r>
            <w:r>
              <w:rPr>
                <w:noProof/>
                <w:webHidden/>
              </w:rPr>
              <w:fldChar w:fldCharType="begin"/>
            </w:r>
            <w:r>
              <w:rPr>
                <w:noProof/>
                <w:webHidden/>
              </w:rPr>
              <w:instrText xml:space="preserve"> PAGEREF _Toc179816437 \h </w:instrText>
            </w:r>
            <w:r>
              <w:rPr>
                <w:noProof/>
                <w:webHidden/>
              </w:rPr>
            </w:r>
            <w:r>
              <w:rPr>
                <w:noProof/>
                <w:webHidden/>
              </w:rPr>
              <w:fldChar w:fldCharType="separate"/>
            </w:r>
            <w:r w:rsidR="00CF1CDF">
              <w:rPr>
                <w:noProof/>
                <w:webHidden/>
              </w:rPr>
              <w:t>5</w:t>
            </w:r>
            <w:r>
              <w:rPr>
                <w:noProof/>
                <w:webHidden/>
              </w:rPr>
              <w:fldChar w:fldCharType="end"/>
            </w:r>
          </w:hyperlink>
        </w:p>
        <w:p w14:paraId="188C930D" w14:textId="37A2C475"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38" w:history="1">
            <w:r w:rsidRPr="00B77D21">
              <w:rPr>
                <w:rStyle w:val="Hyperlink"/>
                <w:rFonts w:eastAsia="Arial"/>
                <w:noProof/>
              </w:rPr>
              <w:t>3.1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Modules</w:t>
            </w:r>
            <w:r>
              <w:rPr>
                <w:noProof/>
                <w:webHidden/>
              </w:rPr>
              <w:tab/>
            </w:r>
            <w:r>
              <w:rPr>
                <w:noProof/>
                <w:webHidden/>
              </w:rPr>
              <w:fldChar w:fldCharType="begin"/>
            </w:r>
            <w:r>
              <w:rPr>
                <w:noProof/>
                <w:webHidden/>
              </w:rPr>
              <w:instrText xml:space="preserve"> PAGEREF _Toc179816438 \h </w:instrText>
            </w:r>
            <w:r>
              <w:rPr>
                <w:noProof/>
                <w:webHidden/>
              </w:rPr>
            </w:r>
            <w:r>
              <w:rPr>
                <w:noProof/>
                <w:webHidden/>
              </w:rPr>
              <w:fldChar w:fldCharType="separate"/>
            </w:r>
            <w:r w:rsidR="00CF1CDF">
              <w:rPr>
                <w:noProof/>
                <w:webHidden/>
              </w:rPr>
              <w:t>5</w:t>
            </w:r>
            <w:r>
              <w:rPr>
                <w:noProof/>
                <w:webHidden/>
              </w:rPr>
              <w:fldChar w:fldCharType="end"/>
            </w:r>
          </w:hyperlink>
        </w:p>
        <w:p w14:paraId="63F21AFC" w14:textId="0CC5246E"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39" w:history="1">
            <w:r w:rsidRPr="00B77D21">
              <w:rPr>
                <w:rStyle w:val="Hyperlink"/>
                <w:noProof/>
              </w:rPr>
              <w:t>3.1.1</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Authentication Module</w:t>
            </w:r>
            <w:r>
              <w:rPr>
                <w:noProof/>
                <w:webHidden/>
              </w:rPr>
              <w:tab/>
            </w:r>
            <w:r>
              <w:rPr>
                <w:noProof/>
                <w:webHidden/>
              </w:rPr>
              <w:fldChar w:fldCharType="begin"/>
            </w:r>
            <w:r>
              <w:rPr>
                <w:noProof/>
                <w:webHidden/>
              </w:rPr>
              <w:instrText xml:space="preserve"> PAGEREF _Toc179816439 \h </w:instrText>
            </w:r>
            <w:r>
              <w:rPr>
                <w:noProof/>
                <w:webHidden/>
              </w:rPr>
            </w:r>
            <w:r>
              <w:rPr>
                <w:noProof/>
                <w:webHidden/>
              </w:rPr>
              <w:fldChar w:fldCharType="separate"/>
            </w:r>
            <w:r w:rsidR="00CF1CDF">
              <w:rPr>
                <w:noProof/>
                <w:webHidden/>
              </w:rPr>
              <w:t>5</w:t>
            </w:r>
            <w:r>
              <w:rPr>
                <w:noProof/>
                <w:webHidden/>
              </w:rPr>
              <w:fldChar w:fldCharType="end"/>
            </w:r>
          </w:hyperlink>
        </w:p>
        <w:p w14:paraId="5A021767" w14:textId="37DB33B0"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0" w:history="1">
            <w:r w:rsidRPr="00B77D21">
              <w:rPr>
                <w:rStyle w:val="Hyperlink"/>
                <w:noProof/>
              </w:rPr>
              <w:t>3.1.2</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Admin Dashboard Module</w:t>
            </w:r>
            <w:r>
              <w:rPr>
                <w:noProof/>
                <w:webHidden/>
              </w:rPr>
              <w:tab/>
            </w:r>
            <w:r>
              <w:rPr>
                <w:noProof/>
                <w:webHidden/>
              </w:rPr>
              <w:fldChar w:fldCharType="begin"/>
            </w:r>
            <w:r>
              <w:rPr>
                <w:noProof/>
                <w:webHidden/>
              </w:rPr>
              <w:instrText xml:space="preserve"> PAGEREF _Toc179816440 \h </w:instrText>
            </w:r>
            <w:r>
              <w:rPr>
                <w:noProof/>
                <w:webHidden/>
              </w:rPr>
            </w:r>
            <w:r>
              <w:rPr>
                <w:noProof/>
                <w:webHidden/>
              </w:rPr>
              <w:fldChar w:fldCharType="separate"/>
            </w:r>
            <w:r w:rsidR="00CF1CDF">
              <w:rPr>
                <w:noProof/>
                <w:webHidden/>
              </w:rPr>
              <w:t>7</w:t>
            </w:r>
            <w:r>
              <w:rPr>
                <w:noProof/>
                <w:webHidden/>
              </w:rPr>
              <w:fldChar w:fldCharType="end"/>
            </w:r>
          </w:hyperlink>
        </w:p>
        <w:p w14:paraId="1D48ACCD" w14:textId="072F8025"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1" w:history="1">
            <w:r w:rsidRPr="00B77D21">
              <w:rPr>
                <w:rStyle w:val="Hyperlink"/>
                <w:noProof/>
              </w:rPr>
              <w:t>3.1.3</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View Courses Module</w:t>
            </w:r>
            <w:r>
              <w:rPr>
                <w:noProof/>
                <w:webHidden/>
              </w:rPr>
              <w:tab/>
            </w:r>
            <w:r>
              <w:rPr>
                <w:noProof/>
                <w:webHidden/>
              </w:rPr>
              <w:fldChar w:fldCharType="begin"/>
            </w:r>
            <w:r>
              <w:rPr>
                <w:noProof/>
                <w:webHidden/>
              </w:rPr>
              <w:instrText xml:space="preserve"> PAGEREF _Toc179816441 \h </w:instrText>
            </w:r>
            <w:r>
              <w:rPr>
                <w:noProof/>
                <w:webHidden/>
              </w:rPr>
            </w:r>
            <w:r>
              <w:rPr>
                <w:noProof/>
                <w:webHidden/>
              </w:rPr>
              <w:fldChar w:fldCharType="separate"/>
            </w:r>
            <w:r w:rsidR="00CF1CDF">
              <w:rPr>
                <w:noProof/>
                <w:webHidden/>
              </w:rPr>
              <w:t>8</w:t>
            </w:r>
            <w:r>
              <w:rPr>
                <w:noProof/>
                <w:webHidden/>
              </w:rPr>
              <w:fldChar w:fldCharType="end"/>
            </w:r>
          </w:hyperlink>
        </w:p>
        <w:p w14:paraId="0819FAE9" w14:textId="5C1ACBAE"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2" w:history="1">
            <w:r w:rsidRPr="00B77D21">
              <w:rPr>
                <w:rStyle w:val="Hyperlink"/>
                <w:noProof/>
              </w:rPr>
              <w:t>3.1.4</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Detailed Course Module</w:t>
            </w:r>
            <w:r>
              <w:rPr>
                <w:noProof/>
                <w:webHidden/>
              </w:rPr>
              <w:tab/>
            </w:r>
            <w:r>
              <w:rPr>
                <w:noProof/>
                <w:webHidden/>
              </w:rPr>
              <w:fldChar w:fldCharType="begin"/>
            </w:r>
            <w:r>
              <w:rPr>
                <w:noProof/>
                <w:webHidden/>
              </w:rPr>
              <w:instrText xml:space="preserve"> PAGEREF _Toc179816442 \h </w:instrText>
            </w:r>
            <w:r>
              <w:rPr>
                <w:noProof/>
                <w:webHidden/>
              </w:rPr>
            </w:r>
            <w:r>
              <w:rPr>
                <w:noProof/>
                <w:webHidden/>
              </w:rPr>
              <w:fldChar w:fldCharType="separate"/>
            </w:r>
            <w:r w:rsidR="00CF1CDF">
              <w:rPr>
                <w:noProof/>
                <w:webHidden/>
              </w:rPr>
              <w:t>9</w:t>
            </w:r>
            <w:r>
              <w:rPr>
                <w:noProof/>
                <w:webHidden/>
              </w:rPr>
              <w:fldChar w:fldCharType="end"/>
            </w:r>
          </w:hyperlink>
        </w:p>
        <w:p w14:paraId="67BB663A" w14:textId="4E68B376"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3" w:history="1">
            <w:r w:rsidRPr="00B77D21">
              <w:rPr>
                <w:rStyle w:val="Hyperlink"/>
                <w:noProof/>
              </w:rPr>
              <w:t>3.1.5</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Employee Progress Module</w:t>
            </w:r>
            <w:r>
              <w:rPr>
                <w:noProof/>
                <w:webHidden/>
              </w:rPr>
              <w:tab/>
            </w:r>
            <w:r>
              <w:rPr>
                <w:noProof/>
                <w:webHidden/>
              </w:rPr>
              <w:fldChar w:fldCharType="begin"/>
            </w:r>
            <w:r>
              <w:rPr>
                <w:noProof/>
                <w:webHidden/>
              </w:rPr>
              <w:instrText xml:space="preserve"> PAGEREF _Toc179816443 \h </w:instrText>
            </w:r>
            <w:r>
              <w:rPr>
                <w:noProof/>
                <w:webHidden/>
              </w:rPr>
            </w:r>
            <w:r>
              <w:rPr>
                <w:noProof/>
                <w:webHidden/>
              </w:rPr>
              <w:fldChar w:fldCharType="separate"/>
            </w:r>
            <w:r w:rsidR="00CF1CDF">
              <w:rPr>
                <w:noProof/>
                <w:webHidden/>
              </w:rPr>
              <w:t>11</w:t>
            </w:r>
            <w:r>
              <w:rPr>
                <w:noProof/>
                <w:webHidden/>
              </w:rPr>
              <w:fldChar w:fldCharType="end"/>
            </w:r>
          </w:hyperlink>
        </w:p>
        <w:p w14:paraId="1B4DB802" w14:textId="68351421"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4" w:history="1">
            <w:r w:rsidRPr="00B77D21">
              <w:rPr>
                <w:rStyle w:val="Hyperlink"/>
                <w:noProof/>
              </w:rPr>
              <w:t>3.1.6</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Profile Management Module</w:t>
            </w:r>
            <w:r>
              <w:rPr>
                <w:noProof/>
                <w:webHidden/>
              </w:rPr>
              <w:tab/>
            </w:r>
            <w:r>
              <w:rPr>
                <w:noProof/>
                <w:webHidden/>
              </w:rPr>
              <w:fldChar w:fldCharType="begin"/>
            </w:r>
            <w:r>
              <w:rPr>
                <w:noProof/>
                <w:webHidden/>
              </w:rPr>
              <w:instrText xml:space="preserve"> PAGEREF _Toc179816444 \h </w:instrText>
            </w:r>
            <w:r>
              <w:rPr>
                <w:noProof/>
                <w:webHidden/>
              </w:rPr>
            </w:r>
            <w:r>
              <w:rPr>
                <w:noProof/>
                <w:webHidden/>
              </w:rPr>
              <w:fldChar w:fldCharType="separate"/>
            </w:r>
            <w:r w:rsidR="00CF1CDF">
              <w:rPr>
                <w:noProof/>
                <w:webHidden/>
              </w:rPr>
              <w:t>12</w:t>
            </w:r>
            <w:r>
              <w:rPr>
                <w:noProof/>
                <w:webHidden/>
              </w:rPr>
              <w:fldChar w:fldCharType="end"/>
            </w:r>
          </w:hyperlink>
        </w:p>
        <w:p w14:paraId="0F98DEA6" w14:textId="04D0EBB0"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45" w:history="1">
            <w:r w:rsidRPr="00B77D21">
              <w:rPr>
                <w:rStyle w:val="Hyperlink"/>
                <w:noProof/>
              </w:rPr>
              <w:t>3.1.7</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Manage Skills Module</w:t>
            </w:r>
            <w:r>
              <w:rPr>
                <w:noProof/>
                <w:webHidden/>
              </w:rPr>
              <w:tab/>
            </w:r>
            <w:r>
              <w:rPr>
                <w:noProof/>
                <w:webHidden/>
              </w:rPr>
              <w:fldChar w:fldCharType="begin"/>
            </w:r>
            <w:r>
              <w:rPr>
                <w:noProof/>
                <w:webHidden/>
              </w:rPr>
              <w:instrText xml:space="preserve"> PAGEREF _Toc179816445 \h </w:instrText>
            </w:r>
            <w:r>
              <w:rPr>
                <w:noProof/>
                <w:webHidden/>
              </w:rPr>
            </w:r>
            <w:r>
              <w:rPr>
                <w:noProof/>
                <w:webHidden/>
              </w:rPr>
              <w:fldChar w:fldCharType="separate"/>
            </w:r>
            <w:r w:rsidR="00CF1CDF">
              <w:rPr>
                <w:noProof/>
                <w:webHidden/>
              </w:rPr>
              <w:t>13</w:t>
            </w:r>
            <w:r>
              <w:rPr>
                <w:noProof/>
                <w:webHidden/>
              </w:rPr>
              <w:fldChar w:fldCharType="end"/>
            </w:r>
          </w:hyperlink>
        </w:p>
        <w:p w14:paraId="76A24970" w14:textId="2009D9C9"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6" w:history="1">
            <w:r w:rsidRPr="00B77D21">
              <w:rPr>
                <w:rStyle w:val="Hyperlink"/>
                <w:rFonts w:eastAsia="Arial"/>
                <w:noProof/>
              </w:rPr>
              <w:t>3.2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Routes</w:t>
            </w:r>
            <w:r>
              <w:rPr>
                <w:noProof/>
                <w:webHidden/>
              </w:rPr>
              <w:tab/>
            </w:r>
            <w:r>
              <w:rPr>
                <w:noProof/>
                <w:webHidden/>
              </w:rPr>
              <w:fldChar w:fldCharType="begin"/>
            </w:r>
            <w:r>
              <w:rPr>
                <w:noProof/>
                <w:webHidden/>
              </w:rPr>
              <w:instrText xml:space="preserve"> PAGEREF _Toc179816446 \h </w:instrText>
            </w:r>
            <w:r>
              <w:rPr>
                <w:noProof/>
                <w:webHidden/>
              </w:rPr>
            </w:r>
            <w:r>
              <w:rPr>
                <w:noProof/>
                <w:webHidden/>
              </w:rPr>
              <w:fldChar w:fldCharType="separate"/>
            </w:r>
            <w:r w:rsidR="00CF1CDF">
              <w:rPr>
                <w:noProof/>
                <w:webHidden/>
              </w:rPr>
              <w:t>14</w:t>
            </w:r>
            <w:r>
              <w:rPr>
                <w:noProof/>
                <w:webHidden/>
              </w:rPr>
              <w:fldChar w:fldCharType="end"/>
            </w:r>
          </w:hyperlink>
        </w:p>
        <w:p w14:paraId="4AE8444C" w14:textId="2AB8EE91"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7" w:history="1">
            <w:r w:rsidRPr="00B77D21">
              <w:rPr>
                <w:rStyle w:val="Hyperlink"/>
                <w:rFonts w:eastAsia="Arial"/>
                <w:noProof/>
              </w:rPr>
              <w:t>3.3</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Database Schema</w:t>
            </w:r>
            <w:r>
              <w:rPr>
                <w:noProof/>
                <w:webHidden/>
              </w:rPr>
              <w:tab/>
            </w:r>
            <w:r>
              <w:rPr>
                <w:noProof/>
                <w:webHidden/>
              </w:rPr>
              <w:fldChar w:fldCharType="begin"/>
            </w:r>
            <w:r>
              <w:rPr>
                <w:noProof/>
                <w:webHidden/>
              </w:rPr>
              <w:instrText xml:space="preserve"> PAGEREF _Toc179816447 \h </w:instrText>
            </w:r>
            <w:r>
              <w:rPr>
                <w:noProof/>
                <w:webHidden/>
              </w:rPr>
            </w:r>
            <w:r>
              <w:rPr>
                <w:noProof/>
                <w:webHidden/>
              </w:rPr>
              <w:fldChar w:fldCharType="separate"/>
            </w:r>
            <w:r w:rsidR="00CF1CDF">
              <w:rPr>
                <w:noProof/>
                <w:webHidden/>
              </w:rPr>
              <w:t>15</w:t>
            </w:r>
            <w:r>
              <w:rPr>
                <w:noProof/>
                <w:webHidden/>
              </w:rPr>
              <w:fldChar w:fldCharType="end"/>
            </w:r>
          </w:hyperlink>
        </w:p>
        <w:p w14:paraId="4B910621" w14:textId="3AC29BF5"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8" w:history="1">
            <w:r w:rsidRPr="00B77D21">
              <w:rPr>
                <w:rStyle w:val="Hyperlink"/>
                <w:rFonts w:eastAsia="Arial"/>
                <w:noProof/>
              </w:rPr>
              <w:t>3.4</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APIs</w:t>
            </w:r>
            <w:r>
              <w:rPr>
                <w:noProof/>
                <w:webHidden/>
              </w:rPr>
              <w:tab/>
            </w:r>
            <w:r>
              <w:rPr>
                <w:noProof/>
                <w:webHidden/>
              </w:rPr>
              <w:fldChar w:fldCharType="begin"/>
            </w:r>
            <w:r>
              <w:rPr>
                <w:noProof/>
                <w:webHidden/>
              </w:rPr>
              <w:instrText xml:space="preserve"> PAGEREF _Toc179816448 \h </w:instrText>
            </w:r>
            <w:r>
              <w:rPr>
                <w:noProof/>
                <w:webHidden/>
              </w:rPr>
            </w:r>
            <w:r>
              <w:rPr>
                <w:noProof/>
                <w:webHidden/>
              </w:rPr>
              <w:fldChar w:fldCharType="separate"/>
            </w:r>
            <w:r w:rsidR="00CF1CDF">
              <w:rPr>
                <w:noProof/>
                <w:webHidden/>
              </w:rPr>
              <w:t>16</w:t>
            </w:r>
            <w:r>
              <w:rPr>
                <w:noProof/>
                <w:webHidden/>
              </w:rPr>
              <w:fldChar w:fldCharType="end"/>
            </w:r>
          </w:hyperlink>
        </w:p>
        <w:p w14:paraId="15A4F6C2" w14:textId="4AE33D7C"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49" w:history="1">
            <w:r w:rsidRPr="00B77D21">
              <w:rPr>
                <w:rStyle w:val="Hyperlink"/>
                <w:rFonts w:eastAsia="Arial"/>
                <w:noProof/>
              </w:rPr>
              <w:t>3.5</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Roles and access control</w:t>
            </w:r>
            <w:r>
              <w:rPr>
                <w:noProof/>
                <w:webHidden/>
              </w:rPr>
              <w:tab/>
            </w:r>
            <w:r>
              <w:rPr>
                <w:noProof/>
                <w:webHidden/>
              </w:rPr>
              <w:fldChar w:fldCharType="begin"/>
            </w:r>
            <w:r>
              <w:rPr>
                <w:noProof/>
                <w:webHidden/>
              </w:rPr>
              <w:instrText xml:space="preserve"> PAGEREF _Toc179816449 \h </w:instrText>
            </w:r>
            <w:r>
              <w:rPr>
                <w:noProof/>
                <w:webHidden/>
              </w:rPr>
            </w:r>
            <w:r>
              <w:rPr>
                <w:noProof/>
                <w:webHidden/>
              </w:rPr>
              <w:fldChar w:fldCharType="separate"/>
            </w:r>
            <w:r w:rsidR="00CF1CDF">
              <w:rPr>
                <w:noProof/>
                <w:webHidden/>
              </w:rPr>
              <w:t>17</w:t>
            </w:r>
            <w:r>
              <w:rPr>
                <w:noProof/>
                <w:webHidden/>
              </w:rPr>
              <w:fldChar w:fldCharType="end"/>
            </w:r>
          </w:hyperlink>
        </w:p>
        <w:p w14:paraId="749B30FD" w14:textId="36BA4A99"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0" w:history="1">
            <w:r w:rsidRPr="00B77D21">
              <w:rPr>
                <w:rStyle w:val="Hyperlink"/>
                <w:noProof/>
              </w:rPr>
              <w:t>3.5.1</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Admin</w:t>
            </w:r>
            <w:r>
              <w:rPr>
                <w:noProof/>
                <w:webHidden/>
              </w:rPr>
              <w:tab/>
            </w:r>
            <w:r>
              <w:rPr>
                <w:noProof/>
                <w:webHidden/>
              </w:rPr>
              <w:fldChar w:fldCharType="begin"/>
            </w:r>
            <w:r>
              <w:rPr>
                <w:noProof/>
                <w:webHidden/>
              </w:rPr>
              <w:instrText xml:space="preserve"> PAGEREF _Toc179816450 \h </w:instrText>
            </w:r>
            <w:r>
              <w:rPr>
                <w:noProof/>
                <w:webHidden/>
              </w:rPr>
            </w:r>
            <w:r>
              <w:rPr>
                <w:noProof/>
                <w:webHidden/>
              </w:rPr>
              <w:fldChar w:fldCharType="separate"/>
            </w:r>
            <w:r w:rsidR="00CF1CDF">
              <w:rPr>
                <w:noProof/>
                <w:webHidden/>
              </w:rPr>
              <w:t>17</w:t>
            </w:r>
            <w:r>
              <w:rPr>
                <w:noProof/>
                <w:webHidden/>
              </w:rPr>
              <w:fldChar w:fldCharType="end"/>
            </w:r>
          </w:hyperlink>
        </w:p>
        <w:p w14:paraId="00B342D0" w14:textId="7D69E774"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1" w:history="1">
            <w:r w:rsidRPr="00B77D21">
              <w:rPr>
                <w:rStyle w:val="Hyperlink"/>
                <w:noProof/>
              </w:rPr>
              <w:t>3.5.2</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Employee</w:t>
            </w:r>
            <w:r>
              <w:rPr>
                <w:noProof/>
                <w:webHidden/>
              </w:rPr>
              <w:tab/>
            </w:r>
            <w:r>
              <w:rPr>
                <w:noProof/>
                <w:webHidden/>
              </w:rPr>
              <w:fldChar w:fldCharType="begin"/>
            </w:r>
            <w:r>
              <w:rPr>
                <w:noProof/>
                <w:webHidden/>
              </w:rPr>
              <w:instrText xml:space="preserve"> PAGEREF _Toc179816451 \h </w:instrText>
            </w:r>
            <w:r>
              <w:rPr>
                <w:noProof/>
                <w:webHidden/>
              </w:rPr>
            </w:r>
            <w:r>
              <w:rPr>
                <w:noProof/>
                <w:webHidden/>
              </w:rPr>
              <w:fldChar w:fldCharType="separate"/>
            </w:r>
            <w:r w:rsidR="00CF1CDF">
              <w:rPr>
                <w:noProof/>
                <w:webHidden/>
              </w:rPr>
              <w:t>17</w:t>
            </w:r>
            <w:r>
              <w:rPr>
                <w:noProof/>
                <w:webHidden/>
              </w:rPr>
              <w:fldChar w:fldCharType="end"/>
            </w:r>
          </w:hyperlink>
        </w:p>
        <w:p w14:paraId="7816E46D" w14:textId="79F92859"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52" w:history="1">
            <w:r w:rsidRPr="00B77D21">
              <w:rPr>
                <w:rStyle w:val="Hyperlink"/>
                <w:rFonts w:eastAsia="Arial"/>
                <w:noProof/>
              </w:rPr>
              <w:t>4</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Data Engineering</w:t>
            </w:r>
            <w:r>
              <w:rPr>
                <w:noProof/>
                <w:webHidden/>
              </w:rPr>
              <w:tab/>
            </w:r>
            <w:r>
              <w:rPr>
                <w:noProof/>
                <w:webHidden/>
              </w:rPr>
              <w:fldChar w:fldCharType="begin"/>
            </w:r>
            <w:r>
              <w:rPr>
                <w:noProof/>
                <w:webHidden/>
              </w:rPr>
              <w:instrText xml:space="preserve"> PAGEREF _Toc179816452 \h </w:instrText>
            </w:r>
            <w:r>
              <w:rPr>
                <w:noProof/>
                <w:webHidden/>
              </w:rPr>
            </w:r>
            <w:r>
              <w:rPr>
                <w:noProof/>
                <w:webHidden/>
              </w:rPr>
              <w:fldChar w:fldCharType="separate"/>
            </w:r>
            <w:r w:rsidR="00CF1CDF">
              <w:rPr>
                <w:noProof/>
                <w:webHidden/>
              </w:rPr>
              <w:t>17</w:t>
            </w:r>
            <w:r>
              <w:rPr>
                <w:noProof/>
                <w:webHidden/>
              </w:rPr>
              <w:fldChar w:fldCharType="end"/>
            </w:r>
          </w:hyperlink>
        </w:p>
        <w:p w14:paraId="214612A7" w14:textId="6B236500"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53" w:history="1">
            <w:r w:rsidRPr="00B77D21">
              <w:rPr>
                <w:rStyle w:val="Hyperlink"/>
                <w:rFonts w:eastAsia="Arial"/>
                <w:noProof/>
              </w:rPr>
              <w:t>4.1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Layers</w:t>
            </w:r>
            <w:r>
              <w:rPr>
                <w:noProof/>
                <w:webHidden/>
              </w:rPr>
              <w:tab/>
            </w:r>
            <w:r>
              <w:rPr>
                <w:noProof/>
                <w:webHidden/>
              </w:rPr>
              <w:fldChar w:fldCharType="begin"/>
            </w:r>
            <w:r>
              <w:rPr>
                <w:noProof/>
                <w:webHidden/>
              </w:rPr>
              <w:instrText xml:space="preserve"> PAGEREF _Toc179816453 \h </w:instrText>
            </w:r>
            <w:r>
              <w:rPr>
                <w:noProof/>
                <w:webHidden/>
              </w:rPr>
            </w:r>
            <w:r>
              <w:rPr>
                <w:noProof/>
                <w:webHidden/>
              </w:rPr>
              <w:fldChar w:fldCharType="separate"/>
            </w:r>
            <w:r w:rsidR="00CF1CDF">
              <w:rPr>
                <w:noProof/>
                <w:webHidden/>
              </w:rPr>
              <w:t>17</w:t>
            </w:r>
            <w:r>
              <w:rPr>
                <w:noProof/>
                <w:webHidden/>
              </w:rPr>
              <w:fldChar w:fldCharType="end"/>
            </w:r>
          </w:hyperlink>
        </w:p>
        <w:p w14:paraId="184642A6" w14:textId="75E723B4"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4" w:history="1">
            <w:r w:rsidRPr="00B77D21">
              <w:rPr>
                <w:rStyle w:val="Hyperlink"/>
                <w:rFonts w:eastAsia="Arial"/>
                <w:noProof/>
              </w:rPr>
              <w:t>4.1.1</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Bronze Layer (Staging)</w:t>
            </w:r>
            <w:r>
              <w:rPr>
                <w:noProof/>
                <w:webHidden/>
              </w:rPr>
              <w:tab/>
            </w:r>
            <w:r>
              <w:rPr>
                <w:noProof/>
                <w:webHidden/>
              </w:rPr>
              <w:fldChar w:fldCharType="begin"/>
            </w:r>
            <w:r>
              <w:rPr>
                <w:noProof/>
                <w:webHidden/>
              </w:rPr>
              <w:instrText xml:space="preserve"> PAGEREF _Toc179816454 \h </w:instrText>
            </w:r>
            <w:r>
              <w:rPr>
                <w:noProof/>
                <w:webHidden/>
              </w:rPr>
            </w:r>
            <w:r>
              <w:rPr>
                <w:noProof/>
                <w:webHidden/>
              </w:rPr>
              <w:fldChar w:fldCharType="separate"/>
            </w:r>
            <w:r w:rsidR="00CF1CDF">
              <w:rPr>
                <w:noProof/>
                <w:webHidden/>
              </w:rPr>
              <w:t>17</w:t>
            </w:r>
            <w:r>
              <w:rPr>
                <w:noProof/>
                <w:webHidden/>
              </w:rPr>
              <w:fldChar w:fldCharType="end"/>
            </w:r>
          </w:hyperlink>
        </w:p>
        <w:p w14:paraId="5A7793B3" w14:textId="3B9D2CCB"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5" w:history="1">
            <w:r w:rsidRPr="00B77D21">
              <w:rPr>
                <w:rStyle w:val="Hyperlink"/>
                <w:rFonts w:eastAsia="Arial"/>
                <w:noProof/>
              </w:rPr>
              <w:t>4.1.2</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Silver Layer (Preparation)</w:t>
            </w:r>
            <w:r>
              <w:rPr>
                <w:noProof/>
                <w:webHidden/>
              </w:rPr>
              <w:tab/>
            </w:r>
            <w:r>
              <w:rPr>
                <w:noProof/>
                <w:webHidden/>
              </w:rPr>
              <w:fldChar w:fldCharType="begin"/>
            </w:r>
            <w:r>
              <w:rPr>
                <w:noProof/>
                <w:webHidden/>
              </w:rPr>
              <w:instrText xml:space="preserve"> PAGEREF _Toc179816455 \h </w:instrText>
            </w:r>
            <w:r>
              <w:rPr>
                <w:noProof/>
                <w:webHidden/>
              </w:rPr>
            </w:r>
            <w:r>
              <w:rPr>
                <w:noProof/>
                <w:webHidden/>
              </w:rPr>
              <w:fldChar w:fldCharType="separate"/>
            </w:r>
            <w:r w:rsidR="00CF1CDF">
              <w:rPr>
                <w:noProof/>
                <w:webHidden/>
              </w:rPr>
              <w:t>18</w:t>
            </w:r>
            <w:r>
              <w:rPr>
                <w:noProof/>
                <w:webHidden/>
              </w:rPr>
              <w:fldChar w:fldCharType="end"/>
            </w:r>
          </w:hyperlink>
        </w:p>
        <w:p w14:paraId="386A191D" w14:textId="0EEC2C79"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6" w:history="1">
            <w:r w:rsidRPr="00B77D21">
              <w:rPr>
                <w:rStyle w:val="Hyperlink"/>
                <w:rFonts w:eastAsia="Arial"/>
                <w:noProof/>
              </w:rPr>
              <w:t>4.1.3</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Gold Layer (Data Mart)</w:t>
            </w:r>
            <w:r>
              <w:rPr>
                <w:noProof/>
                <w:webHidden/>
              </w:rPr>
              <w:tab/>
            </w:r>
            <w:r>
              <w:rPr>
                <w:noProof/>
                <w:webHidden/>
              </w:rPr>
              <w:fldChar w:fldCharType="begin"/>
            </w:r>
            <w:r>
              <w:rPr>
                <w:noProof/>
                <w:webHidden/>
              </w:rPr>
              <w:instrText xml:space="preserve"> PAGEREF _Toc179816456 \h </w:instrText>
            </w:r>
            <w:r>
              <w:rPr>
                <w:noProof/>
                <w:webHidden/>
              </w:rPr>
            </w:r>
            <w:r>
              <w:rPr>
                <w:noProof/>
                <w:webHidden/>
              </w:rPr>
              <w:fldChar w:fldCharType="separate"/>
            </w:r>
            <w:r w:rsidR="00CF1CDF">
              <w:rPr>
                <w:noProof/>
                <w:webHidden/>
              </w:rPr>
              <w:t>18</w:t>
            </w:r>
            <w:r>
              <w:rPr>
                <w:noProof/>
                <w:webHidden/>
              </w:rPr>
              <w:fldChar w:fldCharType="end"/>
            </w:r>
          </w:hyperlink>
        </w:p>
        <w:p w14:paraId="59523444" w14:textId="72A82C2C"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57" w:history="1">
            <w:r w:rsidRPr="00B77D21">
              <w:rPr>
                <w:rStyle w:val="Hyperlink"/>
                <w:rFonts w:eastAsia="Arial"/>
                <w:noProof/>
              </w:rPr>
              <w:t>4.1.4</w:t>
            </w:r>
            <w:r>
              <w:rPr>
                <w:rFonts w:eastAsiaTheme="minorEastAsia" w:cstheme="minorBidi"/>
                <w:i w:val="0"/>
                <w:iCs w:val="0"/>
                <w:noProof/>
                <w:color w:val="auto"/>
                <w:kern w:val="2"/>
                <w:sz w:val="24"/>
                <w:szCs w:val="24"/>
                <w:lang w:val="en-IN" w:eastAsia="en-IN"/>
                <w14:ligatures w14:val="standardContextual"/>
              </w:rPr>
              <w:tab/>
            </w:r>
            <w:r w:rsidRPr="00B77D21">
              <w:rPr>
                <w:rStyle w:val="Hyperlink"/>
                <w:rFonts w:eastAsia="Arial"/>
                <w:noProof/>
              </w:rPr>
              <w:t>Platinum Layer (Report)</w:t>
            </w:r>
            <w:r>
              <w:rPr>
                <w:noProof/>
                <w:webHidden/>
              </w:rPr>
              <w:tab/>
            </w:r>
            <w:r>
              <w:rPr>
                <w:noProof/>
                <w:webHidden/>
              </w:rPr>
              <w:fldChar w:fldCharType="begin"/>
            </w:r>
            <w:r>
              <w:rPr>
                <w:noProof/>
                <w:webHidden/>
              </w:rPr>
              <w:instrText xml:space="preserve"> PAGEREF _Toc179816457 \h </w:instrText>
            </w:r>
            <w:r>
              <w:rPr>
                <w:noProof/>
                <w:webHidden/>
              </w:rPr>
            </w:r>
            <w:r>
              <w:rPr>
                <w:noProof/>
                <w:webHidden/>
              </w:rPr>
              <w:fldChar w:fldCharType="separate"/>
            </w:r>
            <w:r w:rsidR="00CF1CDF">
              <w:rPr>
                <w:noProof/>
                <w:webHidden/>
              </w:rPr>
              <w:t>18</w:t>
            </w:r>
            <w:r>
              <w:rPr>
                <w:noProof/>
                <w:webHidden/>
              </w:rPr>
              <w:fldChar w:fldCharType="end"/>
            </w:r>
          </w:hyperlink>
        </w:p>
        <w:p w14:paraId="41AC0086" w14:textId="5A857B90"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58" w:history="1">
            <w:r w:rsidRPr="00B77D21">
              <w:rPr>
                <w:rStyle w:val="Hyperlink"/>
                <w:rFonts w:eastAsia="Arial"/>
                <w:noProof/>
              </w:rPr>
              <w:t>4.2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Key Performance Indicators</w:t>
            </w:r>
            <w:r>
              <w:rPr>
                <w:noProof/>
                <w:webHidden/>
              </w:rPr>
              <w:tab/>
            </w:r>
            <w:r>
              <w:rPr>
                <w:noProof/>
                <w:webHidden/>
              </w:rPr>
              <w:fldChar w:fldCharType="begin"/>
            </w:r>
            <w:r>
              <w:rPr>
                <w:noProof/>
                <w:webHidden/>
              </w:rPr>
              <w:instrText xml:space="preserve"> PAGEREF _Toc179816458 \h </w:instrText>
            </w:r>
            <w:r>
              <w:rPr>
                <w:noProof/>
                <w:webHidden/>
              </w:rPr>
            </w:r>
            <w:r>
              <w:rPr>
                <w:noProof/>
                <w:webHidden/>
              </w:rPr>
              <w:fldChar w:fldCharType="separate"/>
            </w:r>
            <w:r w:rsidR="00CF1CDF">
              <w:rPr>
                <w:noProof/>
                <w:webHidden/>
              </w:rPr>
              <w:t>19</w:t>
            </w:r>
            <w:r>
              <w:rPr>
                <w:noProof/>
                <w:webHidden/>
              </w:rPr>
              <w:fldChar w:fldCharType="end"/>
            </w:r>
          </w:hyperlink>
        </w:p>
        <w:p w14:paraId="7E9CFD20" w14:textId="77C4447B"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59" w:history="1">
            <w:r w:rsidRPr="00B77D21">
              <w:rPr>
                <w:rStyle w:val="Hyperlink"/>
                <w:noProof/>
              </w:rPr>
              <w:t>4.3</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Power BI Integration</w:t>
            </w:r>
            <w:r>
              <w:rPr>
                <w:noProof/>
                <w:webHidden/>
              </w:rPr>
              <w:tab/>
            </w:r>
            <w:r>
              <w:rPr>
                <w:noProof/>
                <w:webHidden/>
              </w:rPr>
              <w:fldChar w:fldCharType="begin"/>
            </w:r>
            <w:r>
              <w:rPr>
                <w:noProof/>
                <w:webHidden/>
              </w:rPr>
              <w:instrText xml:space="preserve"> PAGEREF _Toc179816459 \h </w:instrText>
            </w:r>
            <w:r>
              <w:rPr>
                <w:noProof/>
                <w:webHidden/>
              </w:rPr>
            </w:r>
            <w:r>
              <w:rPr>
                <w:noProof/>
                <w:webHidden/>
              </w:rPr>
              <w:fldChar w:fldCharType="separate"/>
            </w:r>
            <w:r w:rsidR="00CF1CDF">
              <w:rPr>
                <w:noProof/>
                <w:webHidden/>
              </w:rPr>
              <w:t>19</w:t>
            </w:r>
            <w:r>
              <w:rPr>
                <w:noProof/>
                <w:webHidden/>
              </w:rPr>
              <w:fldChar w:fldCharType="end"/>
            </w:r>
          </w:hyperlink>
        </w:p>
        <w:p w14:paraId="67A7BCC5" w14:textId="4B9A0BDE"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60" w:history="1">
            <w:r w:rsidRPr="00B77D21">
              <w:rPr>
                <w:rStyle w:val="Hyperlink"/>
                <w:noProof/>
              </w:rPr>
              <w:t>4.3.1</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Data Model Overview</w:t>
            </w:r>
            <w:r>
              <w:rPr>
                <w:noProof/>
                <w:webHidden/>
              </w:rPr>
              <w:tab/>
            </w:r>
            <w:r>
              <w:rPr>
                <w:noProof/>
                <w:webHidden/>
              </w:rPr>
              <w:fldChar w:fldCharType="begin"/>
            </w:r>
            <w:r>
              <w:rPr>
                <w:noProof/>
                <w:webHidden/>
              </w:rPr>
              <w:instrText xml:space="preserve"> PAGEREF _Toc179816460 \h </w:instrText>
            </w:r>
            <w:r>
              <w:rPr>
                <w:noProof/>
                <w:webHidden/>
              </w:rPr>
            </w:r>
            <w:r>
              <w:rPr>
                <w:noProof/>
                <w:webHidden/>
              </w:rPr>
              <w:fldChar w:fldCharType="separate"/>
            </w:r>
            <w:r w:rsidR="00CF1CDF">
              <w:rPr>
                <w:noProof/>
                <w:webHidden/>
              </w:rPr>
              <w:t>19</w:t>
            </w:r>
            <w:r>
              <w:rPr>
                <w:noProof/>
                <w:webHidden/>
              </w:rPr>
              <w:fldChar w:fldCharType="end"/>
            </w:r>
          </w:hyperlink>
        </w:p>
        <w:p w14:paraId="2901AD0E" w14:textId="20F298BA" w:rsidR="00496AAB" w:rsidRDefault="00496AAB">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16461" w:history="1">
            <w:r w:rsidRPr="00B77D21">
              <w:rPr>
                <w:rStyle w:val="Hyperlink"/>
                <w:noProof/>
              </w:rPr>
              <w:t>4.3.2</w:t>
            </w:r>
            <w:r>
              <w:rPr>
                <w:rFonts w:eastAsiaTheme="minorEastAsia" w:cstheme="minorBidi"/>
                <w:i w:val="0"/>
                <w:iCs w:val="0"/>
                <w:noProof/>
                <w:color w:val="auto"/>
                <w:kern w:val="2"/>
                <w:sz w:val="24"/>
                <w:szCs w:val="24"/>
                <w:lang w:val="en-IN" w:eastAsia="en-IN"/>
                <w14:ligatures w14:val="standardContextual"/>
              </w:rPr>
              <w:tab/>
            </w:r>
            <w:r w:rsidRPr="00B77D21">
              <w:rPr>
                <w:rStyle w:val="Hyperlink"/>
                <w:noProof/>
              </w:rPr>
              <w:t>Dashboard Design</w:t>
            </w:r>
            <w:r>
              <w:rPr>
                <w:noProof/>
                <w:webHidden/>
              </w:rPr>
              <w:tab/>
            </w:r>
            <w:r>
              <w:rPr>
                <w:noProof/>
                <w:webHidden/>
              </w:rPr>
              <w:fldChar w:fldCharType="begin"/>
            </w:r>
            <w:r>
              <w:rPr>
                <w:noProof/>
                <w:webHidden/>
              </w:rPr>
              <w:instrText xml:space="preserve"> PAGEREF _Toc179816461 \h </w:instrText>
            </w:r>
            <w:r>
              <w:rPr>
                <w:noProof/>
                <w:webHidden/>
              </w:rPr>
            </w:r>
            <w:r>
              <w:rPr>
                <w:noProof/>
                <w:webHidden/>
              </w:rPr>
              <w:fldChar w:fldCharType="separate"/>
            </w:r>
            <w:r w:rsidR="00CF1CDF">
              <w:rPr>
                <w:noProof/>
                <w:webHidden/>
              </w:rPr>
              <w:t>20</w:t>
            </w:r>
            <w:r>
              <w:rPr>
                <w:noProof/>
                <w:webHidden/>
              </w:rPr>
              <w:fldChar w:fldCharType="end"/>
            </w:r>
          </w:hyperlink>
        </w:p>
        <w:p w14:paraId="4058C39C" w14:textId="62CA74F0"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62" w:history="1">
            <w:r w:rsidRPr="00B77D21">
              <w:rPr>
                <w:rStyle w:val="Hyperlink"/>
                <w:rFonts w:eastAsia="Arial"/>
                <w:noProof/>
              </w:rPr>
              <w:t>5</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Data Science</w:t>
            </w:r>
            <w:r>
              <w:rPr>
                <w:noProof/>
                <w:webHidden/>
              </w:rPr>
              <w:tab/>
            </w:r>
            <w:r>
              <w:rPr>
                <w:noProof/>
                <w:webHidden/>
              </w:rPr>
              <w:fldChar w:fldCharType="begin"/>
            </w:r>
            <w:r>
              <w:rPr>
                <w:noProof/>
                <w:webHidden/>
              </w:rPr>
              <w:instrText xml:space="preserve"> PAGEREF _Toc179816462 \h </w:instrText>
            </w:r>
            <w:r>
              <w:rPr>
                <w:noProof/>
                <w:webHidden/>
              </w:rPr>
            </w:r>
            <w:r>
              <w:rPr>
                <w:noProof/>
                <w:webHidden/>
              </w:rPr>
              <w:fldChar w:fldCharType="separate"/>
            </w:r>
            <w:r w:rsidR="00CF1CDF">
              <w:rPr>
                <w:noProof/>
                <w:webHidden/>
              </w:rPr>
              <w:t>21</w:t>
            </w:r>
            <w:r>
              <w:rPr>
                <w:noProof/>
                <w:webHidden/>
              </w:rPr>
              <w:fldChar w:fldCharType="end"/>
            </w:r>
          </w:hyperlink>
        </w:p>
        <w:p w14:paraId="28550320" w14:textId="535CB1B1"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3" w:history="1">
            <w:r w:rsidRPr="00B77D21">
              <w:rPr>
                <w:rStyle w:val="Hyperlink"/>
                <w:rFonts w:eastAsia="Arial"/>
                <w:noProof/>
              </w:rPr>
              <w:t>5.1</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Exploratory Data Analysis (EDA)</w:t>
            </w:r>
            <w:r>
              <w:rPr>
                <w:noProof/>
                <w:webHidden/>
              </w:rPr>
              <w:tab/>
            </w:r>
            <w:r>
              <w:rPr>
                <w:noProof/>
                <w:webHidden/>
              </w:rPr>
              <w:fldChar w:fldCharType="begin"/>
            </w:r>
            <w:r>
              <w:rPr>
                <w:noProof/>
                <w:webHidden/>
              </w:rPr>
              <w:instrText xml:space="preserve"> PAGEREF _Toc179816463 \h </w:instrText>
            </w:r>
            <w:r>
              <w:rPr>
                <w:noProof/>
                <w:webHidden/>
              </w:rPr>
            </w:r>
            <w:r>
              <w:rPr>
                <w:noProof/>
                <w:webHidden/>
              </w:rPr>
              <w:fldChar w:fldCharType="separate"/>
            </w:r>
            <w:r w:rsidR="00CF1CDF">
              <w:rPr>
                <w:noProof/>
                <w:webHidden/>
              </w:rPr>
              <w:t>21</w:t>
            </w:r>
            <w:r>
              <w:rPr>
                <w:noProof/>
                <w:webHidden/>
              </w:rPr>
              <w:fldChar w:fldCharType="end"/>
            </w:r>
          </w:hyperlink>
        </w:p>
        <w:p w14:paraId="6065B917" w14:textId="4316C41C"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4" w:history="1">
            <w:r w:rsidRPr="00B77D21">
              <w:rPr>
                <w:rStyle w:val="Hyperlink"/>
                <w:rFonts w:eastAsia="Arial"/>
                <w:noProof/>
              </w:rPr>
              <w:t>5.2</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Feature Engineering and Selection</w:t>
            </w:r>
            <w:r>
              <w:rPr>
                <w:noProof/>
                <w:webHidden/>
              </w:rPr>
              <w:tab/>
            </w:r>
            <w:r>
              <w:rPr>
                <w:noProof/>
                <w:webHidden/>
              </w:rPr>
              <w:fldChar w:fldCharType="begin"/>
            </w:r>
            <w:r>
              <w:rPr>
                <w:noProof/>
                <w:webHidden/>
              </w:rPr>
              <w:instrText xml:space="preserve"> PAGEREF _Toc179816464 \h </w:instrText>
            </w:r>
            <w:r>
              <w:rPr>
                <w:noProof/>
                <w:webHidden/>
              </w:rPr>
            </w:r>
            <w:r>
              <w:rPr>
                <w:noProof/>
                <w:webHidden/>
              </w:rPr>
              <w:fldChar w:fldCharType="separate"/>
            </w:r>
            <w:r w:rsidR="00CF1CDF">
              <w:rPr>
                <w:noProof/>
                <w:webHidden/>
              </w:rPr>
              <w:t>23</w:t>
            </w:r>
            <w:r>
              <w:rPr>
                <w:noProof/>
                <w:webHidden/>
              </w:rPr>
              <w:fldChar w:fldCharType="end"/>
            </w:r>
          </w:hyperlink>
        </w:p>
        <w:p w14:paraId="397A98B9" w14:textId="3171EF8E"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5" w:history="1">
            <w:r w:rsidRPr="00B77D21">
              <w:rPr>
                <w:rStyle w:val="Hyperlink"/>
                <w:rFonts w:eastAsia="Arial"/>
                <w:noProof/>
              </w:rPr>
              <w:t>5.3</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Model Selection</w:t>
            </w:r>
            <w:r>
              <w:rPr>
                <w:noProof/>
                <w:webHidden/>
              </w:rPr>
              <w:tab/>
            </w:r>
            <w:r>
              <w:rPr>
                <w:noProof/>
                <w:webHidden/>
              </w:rPr>
              <w:fldChar w:fldCharType="begin"/>
            </w:r>
            <w:r>
              <w:rPr>
                <w:noProof/>
                <w:webHidden/>
              </w:rPr>
              <w:instrText xml:space="preserve"> PAGEREF _Toc179816465 \h </w:instrText>
            </w:r>
            <w:r>
              <w:rPr>
                <w:noProof/>
                <w:webHidden/>
              </w:rPr>
            </w:r>
            <w:r>
              <w:rPr>
                <w:noProof/>
                <w:webHidden/>
              </w:rPr>
              <w:fldChar w:fldCharType="separate"/>
            </w:r>
            <w:r w:rsidR="00CF1CDF">
              <w:rPr>
                <w:noProof/>
                <w:webHidden/>
              </w:rPr>
              <w:t>23</w:t>
            </w:r>
            <w:r>
              <w:rPr>
                <w:noProof/>
                <w:webHidden/>
              </w:rPr>
              <w:fldChar w:fldCharType="end"/>
            </w:r>
          </w:hyperlink>
        </w:p>
        <w:p w14:paraId="2F41C43B" w14:textId="44B334EA"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6" w:history="1">
            <w:r w:rsidRPr="00B77D21">
              <w:rPr>
                <w:rStyle w:val="Hyperlink"/>
                <w:rFonts w:eastAsia="Arial"/>
                <w:noProof/>
              </w:rPr>
              <w:t>5.4</w:t>
            </w:r>
            <w:r>
              <w:rPr>
                <w:rFonts w:eastAsiaTheme="minorEastAsia" w:cstheme="minorBidi"/>
                <w:smallCaps w:val="0"/>
                <w:noProof/>
                <w:color w:val="auto"/>
                <w:kern w:val="2"/>
                <w:sz w:val="24"/>
                <w:szCs w:val="24"/>
                <w:lang w:val="en-IN" w:eastAsia="en-IN"/>
                <w14:ligatures w14:val="standardContextual"/>
              </w:rPr>
              <w:tab/>
            </w:r>
            <w:r w:rsidRPr="00B77D21">
              <w:rPr>
                <w:rStyle w:val="Hyperlink"/>
                <w:rFonts w:eastAsia="Arial"/>
                <w:noProof/>
              </w:rPr>
              <w:t>Sample outputs</w:t>
            </w:r>
            <w:r>
              <w:rPr>
                <w:noProof/>
                <w:webHidden/>
              </w:rPr>
              <w:tab/>
            </w:r>
            <w:r>
              <w:rPr>
                <w:noProof/>
                <w:webHidden/>
              </w:rPr>
              <w:fldChar w:fldCharType="begin"/>
            </w:r>
            <w:r>
              <w:rPr>
                <w:noProof/>
                <w:webHidden/>
              </w:rPr>
              <w:instrText xml:space="preserve"> PAGEREF _Toc179816466 \h </w:instrText>
            </w:r>
            <w:r>
              <w:rPr>
                <w:noProof/>
                <w:webHidden/>
              </w:rPr>
            </w:r>
            <w:r>
              <w:rPr>
                <w:noProof/>
                <w:webHidden/>
              </w:rPr>
              <w:fldChar w:fldCharType="separate"/>
            </w:r>
            <w:r w:rsidR="00CF1CDF">
              <w:rPr>
                <w:noProof/>
                <w:webHidden/>
              </w:rPr>
              <w:t>24</w:t>
            </w:r>
            <w:r>
              <w:rPr>
                <w:noProof/>
                <w:webHidden/>
              </w:rPr>
              <w:fldChar w:fldCharType="end"/>
            </w:r>
          </w:hyperlink>
        </w:p>
        <w:p w14:paraId="0911C8CE" w14:textId="1FFC4871" w:rsidR="00496AAB" w:rsidRDefault="00496AAB">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16467" w:history="1">
            <w:r w:rsidRPr="00B77D21">
              <w:rPr>
                <w:rStyle w:val="Hyperlink"/>
                <w:rFonts w:eastAsia="Arial"/>
                <w:noProof/>
              </w:rPr>
              <w:t>6</w:t>
            </w:r>
            <w:r>
              <w:rPr>
                <w:rFonts w:eastAsiaTheme="minorEastAsia" w:cstheme="minorBidi"/>
                <w:b w:val="0"/>
                <w:bCs w:val="0"/>
                <w:caps w:val="0"/>
                <w:noProof/>
                <w:color w:val="auto"/>
                <w:kern w:val="2"/>
                <w:sz w:val="24"/>
                <w:szCs w:val="24"/>
                <w:lang w:val="en-IN" w:eastAsia="en-IN"/>
                <w14:ligatures w14:val="standardContextual"/>
              </w:rPr>
              <w:tab/>
            </w:r>
            <w:r w:rsidRPr="00B77D21">
              <w:rPr>
                <w:rStyle w:val="Hyperlink"/>
                <w:rFonts w:eastAsia="Arial"/>
                <w:noProof/>
              </w:rPr>
              <w:t>Appendix</w:t>
            </w:r>
            <w:r>
              <w:rPr>
                <w:noProof/>
                <w:webHidden/>
              </w:rPr>
              <w:tab/>
            </w:r>
            <w:r>
              <w:rPr>
                <w:noProof/>
                <w:webHidden/>
              </w:rPr>
              <w:fldChar w:fldCharType="begin"/>
            </w:r>
            <w:r>
              <w:rPr>
                <w:noProof/>
                <w:webHidden/>
              </w:rPr>
              <w:instrText xml:space="preserve"> PAGEREF _Toc179816467 \h </w:instrText>
            </w:r>
            <w:r>
              <w:rPr>
                <w:noProof/>
                <w:webHidden/>
              </w:rPr>
            </w:r>
            <w:r>
              <w:rPr>
                <w:noProof/>
                <w:webHidden/>
              </w:rPr>
              <w:fldChar w:fldCharType="separate"/>
            </w:r>
            <w:r w:rsidR="00CF1CDF">
              <w:rPr>
                <w:noProof/>
                <w:webHidden/>
              </w:rPr>
              <w:t>25</w:t>
            </w:r>
            <w:r>
              <w:rPr>
                <w:noProof/>
                <w:webHidden/>
              </w:rPr>
              <w:fldChar w:fldCharType="end"/>
            </w:r>
          </w:hyperlink>
        </w:p>
        <w:p w14:paraId="0A513140" w14:textId="7247220A"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8" w:history="1">
            <w:r w:rsidRPr="00B77D21">
              <w:rPr>
                <w:rStyle w:val="Hyperlink"/>
                <w:rFonts w:eastAsia="Arial"/>
                <w:noProof/>
              </w:rPr>
              <w:t>6.1</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Sample report table</w:t>
            </w:r>
            <w:r>
              <w:rPr>
                <w:noProof/>
                <w:webHidden/>
              </w:rPr>
              <w:tab/>
            </w:r>
            <w:r>
              <w:rPr>
                <w:noProof/>
                <w:webHidden/>
              </w:rPr>
              <w:fldChar w:fldCharType="begin"/>
            </w:r>
            <w:r>
              <w:rPr>
                <w:noProof/>
                <w:webHidden/>
              </w:rPr>
              <w:instrText xml:space="preserve"> PAGEREF _Toc179816468 \h </w:instrText>
            </w:r>
            <w:r>
              <w:rPr>
                <w:noProof/>
                <w:webHidden/>
              </w:rPr>
            </w:r>
            <w:r>
              <w:rPr>
                <w:noProof/>
                <w:webHidden/>
              </w:rPr>
              <w:fldChar w:fldCharType="separate"/>
            </w:r>
            <w:r w:rsidR="00CF1CDF">
              <w:rPr>
                <w:noProof/>
                <w:webHidden/>
              </w:rPr>
              <w:t>25</w:t>
            </w:r>
            <w:r>
              <w:rPr>
                <w:noProof/>
                <w:webHidden/>
              </w:rPr>
              <w:fldChar w:fldCharType="end"/>
            </w:r>
          </w:hyperlink>
        </w:p>
        <w:p w14:paraId="67DB1061" w14:textId="2F255C2F"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69" w:history="1">
            <w:r w:rsidRPr="00B77D21">
              <w:rPr>
                <w:rStyle w:val="Hyperlink"/>
                <w:noProof/>
              </w:rPr>
              <w:t>6.2</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TF-IDF Vector</w:t>
            </w:r>
            <w:r>
              <w:rPr>
                <w:noProof/>
                <w:webHidden/>
              </w:rPr>
              <w:tab/>
            </w:r>
            <w:r>
              <w:rPr>
                <w:noProof/>
                <w:webHidden/>
              </w:rPr>
              <w:fldChar w:fldCharType="begin"/>
            </w:r>
            <w:r>
              <w:rPr>
                <w:noProof/>
                <w:webHidden/>
              </w:rPr>
              <w:instrText xml:space="preserve"> PAGEREF _Toc179816469 \h </w:instrText>
            </w:r>
            <w:r>
              <w:rPr>
                <w:noProof/>
                <w:webHidden/>
              </w:rPr>
            </w:r>
            <w:r>
              <w:rPr>
                <w:noProof/>
                <w:webHidden/>
              </w:rPr>
              <w:fldChar w:fldCharType="separate"/>
            </w:r>
            <w:r w:rsidR="00CF1CDF">
              <w:rPr>
                <w:noProof/>
                <w:webHidden/>
              </w:rPr>
              <w:t>25</w:t>
            </w:r>
            <w:r>
              <w:rPr>
                <w:noProof/>
                <w:webHidden/>
              </w:rPr>
              <w:fldChar w:fldCharType="end"/>
            </w:r>
          </w:hyperlink>
        </w:p>
        <w:p w14:paraId="5A1058EA" w14:textId="21779EB6" w:rsidR="00496AAB" w:rsidRDefault="00496AAB">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16470" w:history="1">
            <w:r w:rsidRPr="00B77D21">
              <w:rPr>
                <w:rStyle w:val="Hyperlink"/>
                <w:rFonts w:eastAsia="Arial"/>
                <w:noProof/>
              </w:rPr>
              <w:t>6.3</w:t>
            </w:r>
            <w:r>
              <w:rPr>
                <w:rFonts w:eastAsiaTheme="minorEastAsia" w:cstheme="minorBidi"/>
                <w:smallCaps w:val="0"/>
                <w:noProof/>
                <w:color w:val="auto"/>
                <w:kern w:val="2"/>
                <w:sz w:val="24"/>
                <w:szCs w:val="24"/>
                <w:lang w:val="en-IN" w:eastAsia="en-IN"/>
                <w14:ligatures w14:val="standardContextual"/>
              </w:rPr>
              <w:tab/>
            </w:r>
            <w:r w:rsidRPr="00B77D21">
              <w:rPr>
                <w:rStyle w:val="Hyperlink"/>
                <w:noProof/>
              </w:rPr>
              <w:t>Cosine Similarity</w:t>
            </w:r>
            <w:r>
              <w:rPr>
                <w:noProof/>
                <w:webHidden/>
              </w:rPr>
              <w:tab/>
            </w:r>
            <w:r>
              <w:rPr>
                <w:noProof/>
                <w:webHidden/>
              </w:rPr>
              <w:fldChar w:fldCharType="begin"/>
            </w:r>
            <w:r>
              <w:rPr>
                <w:noProof/>
                <w:webHidden/>
              </w:rPr>
              <w:instrText xml:space="preserve"> PAGEREF _Toc179816470 \h </w:instrText>
            </w:r>
            <w:r>
              <w:rPr>
                <w:noProof/>
                <w:webHidden/>
              </w:rPr>
            </w:r>
            <w:r>
              <w:rPr>
                <w:noProof/>
                <w:webHidden/>
              </w:rPr>
              <w:fldChar w:fldCharType="separate"/>
            </w:r>
            <w:r w:rsidR="00CF1CDF">
              <w:rPr>
                <w:noProof/>
                <w:webHidden/>
              </w:rPr>
              <w:t>26</w:t>
            </w:r>
            <w:r>
              <w:rPr>
                <w:noProof/>
                <w:webHidden/>
              </w:rPr>
              <w:fldChar w:fldCharType="end"/>
            </w:r>
          </w:hyperlink>
        </w:p>
        <w:p w14:paraId="1DC75DCE" w14:textId="402FF6A1" w:rsidR="00153D1A" w:rsidRDefault="00153D1A">
          <w:r>
            <w:rPr>
              <w:b/>
              <w:bCs/>
              <w:noProof/>
            </w:rPr>
            <w:fldChar w:fldCharType="end"/>
          </w:r>
        </w:p>
      </w:sdtContent>
    </w:sdt>
    <w:p w14:paraId="3DDCBF75" w14:textId="30D63104" w:rsidR="002B20EC" w:rsidRDefault="002B20EC">
      <w:pPr>
        <w:spacing w:after="160" w:line="259" w:lineRule="auto"/>
        <w:rPr>
          <w:rFonts w:asciiTheme="majorHAnsi" w:eastAsiaTheme="majorEastAsia" w:hAnsiTheme="majorHAnsi" w:cstheme="majorBidi"/>
          <w:b/>
          <w:color w:val="19105B" w:themeColor="background2"/>
          <w:sz w:val="24"/>
          <w:szCs w:val="24"/>
        </w:rPr>
      </w:pPr>
    </w:p>
    <w:p w14:paraId="7ACC3116" w14:textId="77777777" w:rsidR="00566D75" w:rsidRDefault="00566D75">
      <w:pPr>
        <w:spacing w:after="160" w:line="259" w:lineRule="auto"/>
        <w:rPr>
          <w:rFonts w:asciiTheme="majorHAnsi" w:eastAsiaTheme="majorEastAsia" w:hAnsiTheme="majorHAnsi" w:cstheme="majorBidi"/>
          <w:b/>
          <w:color w:val="19105B" w:themeColor="background2"/>
          <w:sz w:val="24"/>
          <w:szCs w:val="24"/>
        </w:rPr>
      </w:pPr>
    </w:p>
    <w:p w14:paraId="022D27DB" w14:textId="77777777" w:rsidR="007B3480" w:rsidRPr="005740BD" w:rsidRDefault="007B3480" w:rsidP="00CE6BE4">
      <w:pPr>
        <w:pStyle w:val="Heading1"/>
        <w:numPr>
          <w:ilvl w:val="0"/>
          <w:numId w:val="9"/>
        </w:numPr>
      </w:pPr>
      <w:bookmarkStart w:id="3" w:name="_Toc179816430"/>
      <w:r w:rsidRPr="005740BD">
        <w:lastRenderedPageBreak/>
        <w:t>Introduction</w:t>
      </w:r>
      <w:bookmarkEnd w:id="2"/>
      <w:bookmarkEnd w:id="1"/>
      <w:bookmarkEnd w:id="0"/>
      <w:bookmarkEnd w:id="3"/>
    </w:p>
    <w:p w14:paraId="195EA0E7" w14:textId="2FAEB383" w:rsidR="007B3480" w:rsidRPr="005740BD" w:rsidRDefault="007B3480" w:rsidP="005740BD">
      <w:pPr>
        <w:pStyle w:val="Heading2"/>
        <w:rPr>
          <w:rFonts w:eastAsia="Arial"/>
        </w:rPr>
      </w:pPr>
      <w:bookmarkStart w:id="4" w:name="_Toc179447985"/>
      <w:bookmarkStart w:id="5" w:name="_Toc179448096"/>
      <w:bookmarkStart w:id="6" w:name="_Toc179448199"/>
      <w:bookmarkStart w:id="7" w:name="_Toc179816431"/>
      <w:r w:rsidRPr="005740BD">
        <w:rPr>
          <w:rFonts w:eastAsia="Arial"/>
        </w:rPr>
        <w:t>Overview</w:t>
      </w:r>
      <w:bookmarkEnd w:id="4"/>
      <w:bookmarkEnd w:id="5"/>
      <w:bookmarkEnd w:id="6"/>
      <w:bookmarkEnd w:id="7"/>
    </w:p>
    <w:p w14:paraId="5E4F7511" w14:textId="77777777" w:rsidR="007B3480" w:rsidRDefault="007B3480" w:rsidP="00C25B0D">
      <w:pPr>
        <w:spacing w:before="240" w:after="240"/>
        <w:jc w:val="both"/>
      </w:pPr>
      <w:r w:rsidRPr="3E1C0B1A">
        <w:rPr>
          <w:rFonts w:ascii="Arial" w:eastAsia="Arial" w:hAnsi="Arial" w:cs="Arial"/>
        </w:rPr>
        <w:t>The Course Management Application is a digital platform designed to enhance employee learning and development within organizations. It serves as a centralized hub for tracking employee progress, managing course assignments, and promoting skill enhancement. With a user-friendly interface, both Admins and Employees can navigate the platform seamlessly, ensuring efficient management of educational resources.</w:t>
      </w:r>
    </w:p>
    <w:p w14:paraId="294AF208" w14:textId="77777777" w:rsidR="007B3480" w:rsidRDefault="007B3480" w:rsidP="00C25B0D">
      <w:pPr>
        <w:spacing w:before="240" w:after="240"/>
        <w:jc w:val="both"/>
      </w:pPr>
      <w:r w:rsidRPr="3E1C0B1A">
        <w:rPr>
          <w:rFonts w:ascii="Arial" w:eastAsia="Arial" w:hAnsi="Arial" w:cs="Arial"/>
        </w:rPr>
        <w:t>Key features include:</w:t>
      </w:r>
    </w:p>
    <w:p w14:paraId="3B33E31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User Roles</w:t>
      </w:r>
      <w:r w:rsidRPr="3E1C0B1A">
        <w:rPr>
          <w:rFonts w:ascii="Arial" w:eastAsia="Arial" w:hAnsi="Arial" w:cs="Arial"/>
        </w:rPr>
        <w:t>: The application supports Admin and Employee roles, each with tailored functionalities.</w:t>
      </w:r>
    </w:p>
    <w:p w14:paraId="509CB0F1"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Progress Tracking</w:t>
      </w:r>
      <w:r w:rsidRPr="3E1C0B1A">
        <w:rPr>
          <w:rFonts w:ascii="Arial" w:eastAsia="Arial" w:hAnsi="Arial" w:cs="Arial"/>
        </w:rPr>
        <w:t>: Admins can monitor employee progress in real time, while Employees can track their own advancements.</w:t>
      </w:r>
    </w:p>
    <w:p w14:paraId="263CEC7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Course Assignment</w:t>
      </w:r>
      <w:r w:rsidRPr="3E1C0B1A">
        <w:rPr>
          <w:rFonts w:ascii="Arial" w:eastAsia="Arial" w:hAnsi="Arial" w:cs="Arial"/>
        </w:rPr>
        <w:t>: Admins can assign courses based on roles and skill gaps, with data-driven recommendations for optimal course selections.</w:t>
      </w:r>
    </w:p>
    <w:p w14:paraId="0A493036"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Skill Management</w:t>
      </w:r>
      <w:r w:rsidRPr="3E1C0B1A">
        <w:rPr>
          <w:rFonts w:ascii="Arial" w:eastAsia="Arial" w:hAnsi="Arial" w:cs="Arial"/>
        </w:rPr>
        <w:t>: Employees can add new skills and update proficiency levels, encouraging continuous learning.</w:t>
      </w:r>
    </w:p>
    <w:p w14:paraId="34CB2EF5"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Reporting and Analytics</w:t>
      </w:r>
      <w:r w:rsidRPr="3E1C0B1A">
        <w:rPr>
          <w:rFonts w:ascii="Arial" w:eastAsia="Arial" w:hAnsi="Arial" w:cs="Arial"/>
        </w:rPr>
        <w:t>: Admins have access to a dashboard that visualizes key performance indicators (KPIs), aiding informed decision-making.</w:t>
      </w:r>
    </w:p>
    <w:p w14:paraId="71D52E57" w14:textId="77777777" w:rsidR="007B3480" w:rsidRDefault="007B3480" w:rsidP="00C25B0D">
      <w:pPr>
        <w:spacing w:before="240" w:after="240"/>
        <w:jc w:val="both"/>
      </w:pPr>
      <w:r w:rsidRPr="3E1C0B1A">
        <w:rPr>
          <w:rFonts w:ascii="Arial" w:eastAsia="Arial" w:hAnsi="Arial" w:cs="Arial"/>
        </w:rPr>
        <w:t>Integrating data engineering and machine learning techniques, the application provides valuable insights that support the learning journeys of both Admins and Employees.</w:t>
      </w:r>
    </w:p>
    <w:p w14:paraId="1A5FA86F" w14:textId="327E7939" w:rsidR="007B3480" w:rsidRPr="005740BD" w:rsidRDefault="007B3480" w:rsidP="00CE6BE4">
      <w:pPr>
        <w:pStyle w:val="Heading2"/>
        <w:numPr>
          <w:ilvl w:val="1"/>
          <w:numId w:val="10"/>
        </w:numPr>
        <w:rPr>
          <w:rFonts w:eastAsia="Arial"/>
        </w:rPr>
      </w:pPr>
      <w:bookmarkStart w:id="8" w:name="_Toc179447986"/>
      <w:bookmarkStart w:id="9" w:name="_Toc179448097"/>
      <w:bookmarkStart w:id="10" w:name="_Toc179448200"/>
      <w:bookmarkStart w:id="11" w:name="_Toc179816432"/>
      <w:r w:rsidRPr="005740BD">
        <w:rPr>
          <w:rFonts w:eastAsia="Arial"/>
        </w:rPr>
        <w:t>Objectives</w:t>
      </w:r>
      <w:bookmarkEnd w:id="8"/>
      <w:bookmarkEnd w:id="9"/>
      <w:bookmarkEnd w:id="10"/>
      <w:bookmarkEnd w:id="11"/>
    </w:p>
    <w:p w14:paraId="62CD624B" w14:textId="77777777" w:rsidR="007B3480" w:rsidRDefault="007B3480" w:rsidP="007B3480">
      <w:pPr>
        <w:spacing w:before="240" w:after="240"/>
      </w:pPr>
      <w:r w:rsidRPr="3E1C0B1A">
        <w:rPr>
          <w:rFonts w:ascii="Arial" w:eastAsia="Arial" w:hAnsi="Arial" w:cs="Arial"/>
        </w:rPr>
        <w:t>The primary goals of the Course Management Application are:</w:t>
      </w:r>
    </w:p>
    <w:p w14:paraId="7C40CB6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Employee Progress Tracking</w:t>
      </w:r>
      <w:r w:rsidRPr="3E1C0B1A">
        <w:rPr>
          <w:rFonts w:ascii="Arial" w:eastAsia="Arial" w:hAnsi="Arial" w:cs="Arial"/>
        </w:rPr>
        <w:t>: To enable Admins to monitor employee progress across courses, facilitating timely interventions.</w:t>
      </w:r>
    </w:p>
    <w:p w14:paraId="5CC75D45"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Course Assignment Management</w:t>
      </w:r>
      <w:r w:rsidRPr="3E1C0B1A">
        <w:rPr>
          <w:rFonts w:ascii="Arial" w:eastAsia="Arial" w:hAnsi="Arial" w:cs="Arial"/>
        </w:rPr>
        <w:t>: To streamline course assignments, matching them to employee needs based on performance and skills.</w:t>
      </w:r>
    </w:p>
    <w:p w14:paraId="675204D8"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Skill Development</w:t>
      </w:r>
      <w:r w:rsidRPr="3E1C0B1A">
        <w:rPr>
          <w:rFonts w:ascii="Arial" w:eastAsia="Arial" w:hAnsi="Arial" w:cs="Arial"/>
        </w:rPr>
        <w:t>: To support employees in growing their skill sets by adding new skills upon course completion.</w:t>
      </w:r>
    </w:p>
    <w:p w14:paraId="5090B81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Data-Driven Insights</w:t>
      </w:r>
      <w:r w:rsidRPr="3E1C0B1A">
        <w:rPr>
          <w:rFonts w:ascii="Arial" w:eastAsia="Arial" w:hAnsi="Arial" w:cs="Arial"/>
        </w:rPr>
        <w:t>: To utilize data science methodologies for providing recommendations that enhance learning paths.</w:t>
      </w:r>
    </w:p>
    <w:p w14:paraId="5AF27011"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Enhanced User Experience</w:t>
      </w:r>
      <w:r w:rsidRPr="3E1C0B1A">
        <w:rPr>
          <w:rFonts w:ascii="Arial" w:eastAsia="Arial" w:hAnsi="Arial" w:cs="Arial"/>
        </w:rPr>
        <w:t>: To create an intuitive interface that allows users to navigate easily and maximize the platform's value.</w:t>
      </w:r>
    </w:p>
    <w:p w14:paraId="734810EF" w14:textId="6CA8F2F5" w:rsidR="00F750D8" w:rsidRDefault="007B3480" w:rsidP="002B20EC">
      <w:pPr>
        <w:spacing w:before="240" w:after="240"/>
        <w:rPr>
          <w:rFonts w:ascii="Arial" w:eastAsia="Arial" w:hAnsi="Arial" w:cs="Arial"/>
        </w:rPr>
      </w:pPr>
      <w:r w:rsidRPr="3E1C0B1A">
        <w:rPr>
          <w:rFonts w:ascii="Arial" w:eastAsia="Arial" w:hAnsi="Arial" w:cs="Arial"/>
        </w:rPr>
        <w:t>By achieving these objectives, the Course Management Application aims to foster a culture of continuous learning and development, driving improved performance and engagement among employees.</w:t>
      </w:r>
    </w:p>
    <w:p w14:paraId="287D80D7" w14:textId="77777777" w:rsidR="00F750D8" w:rsidRDefault="00F750D8">
      <w:pPr>
        <w:spacing w:after="160" w:line="259" w:lineRule="auto"/>
        <w:rPr>
          <w:rFonts w:ascii="Arial" w:eastAsia="Arial" w:hAnsi="Arial" w:cs="Arial"/>
        </w:rPr>
      </w:pPr>
      <w:r>
        <w:rPr>
          <w:rFonts w:ascii="Arial" w:eastAsia="Arial" w:hAnsi="Arial" w:cs="Arial"/>
        </w:rPr>
        <w:br w:type="page"/>
      </w:r>
    </w:p>
    <w:p w14:paraId="47C7DE81" w14:textId="77777777" w:rsidR="007B3480" w:rsidRDefault="007B3480" w:rsidP="002B20EC">
      <w:pPr>
        <w:spacing w:before="240" w:after="240"/>
        <w:rPr>
          <w:color w:val="173845"/>
        </w:rPr>
      </w:pPr>
    </w:p>
    <w:p w14:paraId="70EDE226" w14:textId="77777777" w:rsidR="00F750D8" w:rsidRDefault="00F750D8" w:rsidP="00F750D8">
      <w:pPr>
        <w:pStyle w:val="Heading1"/>
        <w:rPr>
          <w:rFonts w:eastAsia="Arial"/>
        </w:rPr>
      </w:pPr>
      <w:bookmarkStart w:id="12" w:name="_Toc179816433"/>
      <w:r w:rsidRPr="3E1C0B1A">
        <w:rPr>
          <w:rFonts w:eastAsia="Arial"/>
        </w:rPr>
        <w:t>Architecture Overview</w:t>
      </w:r>
      <w:bookmarkEnd w:id="12"/>
      <w:r>
        <w:rPr>
          <w:rFonts w:eastAsia="Arial"/>
        </w:rPr>
        <w:t xml:space="preserve"> </w:t>
      </w:r>
    </w:p>
    <w:p w14:paraId="7109BFA5" w14:textId="77777777" w:rsidR="00F750D8" w:rsidRDefault="00F750D8" w:rsidP="00F750D8">
      <w:pPr>
        <w:spacing w:before="240" w:after="240"/>
        <w:rPr>
          <w:lang w:val="en-IN"/>
        </w:rPr>
      </w:pPr>
      <w:r w:rsidRPr="00846CC6">
        <w:rPr>
          <w:lang w:val="en-IN"/>
        </w:rPr>
        <w:t>This architecture is designed to facilitate seamless integration across data engineering, data science, and application development, providing end-to-end solutions from data collection to actionable insights.</w:t>
      </w:r>
    </w:p>
    <w:p w14:paraId="3381B027" w14:textId="7F17816D" w:rsidR="00F750D8" w:rsidRDefault="00E079AE" w:rsidP="00E079AE">
      <w:pPr>
        <w:spacing w:before="240" w:after="240"/>
        <w:jc w:val="center"/>
        <w:rPr>
          <w:lang w:val="en-IN"/>
        </w:rPr>
      </w:pPr>
      <w:r w:rsidRPr="00E079AE">
        <w:rPr>
          <w:noProof/>
          <w:lang w:val="en-IN"/>
        </w:rPr>
        <w:drawing>
          <wp:inline distT="0" distB="0" distL="0" distR="0" wp14:anchorId="1B32AE5C" wp14:editId="0E1F3F28">
            <wp:extent cx="5705475" cy="4222442"/>
            <wp:effectExtent l="0" t="0" r="0" b="6985"/>
            <wp:docPr id="165951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574" name=""/>
                    <pic:cNvPicPr/>
                  </pic:nvPicPr>
                  <pic:blipFill>
                    <a:blip r:embed="rId11"/>
                    <a:stretch>
                      <a:fillRect/>
                    </a:stretch>
                  </pic:blipFill>
                  <pic:spPr>
                    <a:xfrm>
                      <a:off x="0" y="0"/>
                      <a:ext cx="5710287" cy="4226003"/>
                    </a:xfrm>
                    <a:prstGeom prst="rect">
                      <a:avLst/>
                    </a:prstGeom>
                  </pic:spPr>
                </pic:pic>
              </a:graphicData>
            </a:graphic>
          </wp:inline>
        </w:drawing>
      </w:r>
    </w:p>
    <w:p w14:paraId="17AC9FAE" w14:textId="5F4C9727" w:rsidR="00E079AE" w:rsidRDefault="00E079AE" w:rsidP="00E079AE">
      <w:pPr>
        <w:jc w:val="center"/>
        <w:rPr>
          <w:rStyle w:val="SubtleReference"/>
        </w:rPr>
      </w:pPr>
      <w:r>
        <w:rPr>
          <w:rStyle w:val="SubtleReference"/>
        </w:rPr>
        <w:t>Fig:1 A</w:t>
      </w:r>
      <w:r w:rsidRPr="00E079AE">
        <w:rPr>
          <w:rStyle w:val="SubtleReference"/>
        </w:rPr>
        <w:t>rchitecture</w:t>
      </w:r>
      <w:r>
        <w:rPr>
          <w:rStyle w:val="SubtleReference"/>
        </w:rPr>
        <w:t xml:space="preserve"> Diagram</w:t>
      </w:r>
    </w:p>
    <w:p w14:paraId="693B1DBA" w14:textId="77777777" w:rsidR="00E079AE" w:rsidRPr="00B40E56" w:rsidRDefault="00E079AE" w:rsidP="00E079AE">
      <w:pPr>
        <w:spacing w:after="0" w:line="240" w:lineRule="auto"/>
        <w:jc w:val="center"/>
        <w:rPr>
          <w:rStyle w:val="SubtleReference"/>
        </w:rPr>
      </w:pPr>
    </w:p>
    <w:p w14:paraId="0E1FCA7C" w14:textId="77777777" w:rsidR="00F750D8" w:rsidRPr="00846CC6" w:rsidRDefault="00F750D8" w:rsidP="00F750D8">
      <w:pPr>
        <w:pStyle w:val="Heading2"/>
        <w:rPr>
          <w:lang w:val="en-IN"/>
        </w:rPr>
      </w:pPr>
      <w:bookmarkStart w:id="13" w:name="_Toc179816434"/>
      <w:r w:rsidRPr="00846CC6">
        <w:rPr>
          <w:lang w:val="en-IN"/>
        </w:rPr>
        <w:t>Full Stack Architecture</w:t>
      </w:r>
      <w:bookmarkEnd w:id="13"/>
    </w:p>
    <w:p w14:paraId="74A7A161" w14:textId="77777777" w:rsidR="00F750D8" w:rsidRPr="00846CC6" w:rsidRDefault="00F750D8" w:rsidP="00F750D8">
      <w:pPr>
        <w:spacing w:before="240" w:after="240"/>
        <w:rPr>
          <w:lang w:val="en-IN"/>
        </w:rPr>
      </w:pPr>
      <w:r w:rsidRPr="00846CC6">
        <w:rPr>
          <w:lang w:val="en-IN"/>
        </w:rPr>
        <w:t>The Full Stack architecture is responsible for delivering the user interface and managing interactions between the frontend and backend of the system.</w:t>
      </w:r>
    </w:p>
    <w:p w14:paraId="5DE6F821" w14:textId="77777777" w:rsidR="00F750D8" w:rsidRPr="00846CC6" w:rsidRDefault="00F750D8" w:rsidP="00F750D8">
      <w:pPr>
        <w:numPr>
          <w:ilvl w:val="0"/>
          <w:numId w:val="11"/>
        </w:numPr>
        <w:spacing w:before="240" w:after="240"/>
        <w:rPr>
          <w:lang w:val="en-IN"/>
        </w:rPr>
      </w:pPr>
      <w:r w:rsidRPr="00846CC6">
        <w:rPr>
          <w:b/>
          <w:bCs/>
          <w:lang w:val="en-IN"/>
        </w:rPr>
        <w:t>Frontend</w:t>
      </w:r>
      <w:r w:rsidRPr="00846CC6">
        <w:rPr>
          <w:lang w:val="en-IN"/>
        </w:rPr>
        <w:t>: Built with React, the frontend provides an intuitive user interface that allows users to interact with reports and machine learning results.</w:t>
      </w:r>
    </w:p>
    <w:p w14:paraId="00C9E76E" w14:textId="77777777" w:rsidR="00F750D8" w:rsidRPr="00846CC6" w:rsidRDefault="00F750D8" w:rsidP="00F750D8">
      <w:pPr>
        <w:numPr>
          <w:ilvl w:val="0"/>
          <w:numId w:val="11"/>
        </w:numPr>
        <w:spacing w:before="240" w:after="240"/>
        <w:rPr>
          <w:lang w:val="en-IN"/>
        </w:rPr>
      </w:pPr>
      <w:r w:rsidRPr="00846CC6">
        <w:rPr>
          <w:b/>
          <w:bCs/>
          <w:lang w:val="en-IN"/>
        </w:rPr>
        <w:t>API Layer</w:t>
      </w:r>
      <w:r w:rsidRPr="00846CC6">
        <w:rPr>
          <w:lang w:val="en-IN"/>
        </w:rPr>
        <w:t xml:space="preserve">: </w:t>
      </w:r>
      <w:r>
        <w:rPr>
          <w:lang w:val="en-IN"/>
        </w:rPr>
        <w:t xml:space="preserve">REST </w:t>
      </w:r>
      <w:r w:rsidRPr="00846CC6">
        <w:rPr>
          <w:lang w:val="en-IN"/>
        </w:rPr>
        <w:t>API</w:t>
      </w:r>
      <w:r>
        <w:rPr>
          <w:lang w:val="en-IN"/>
        </w:rPr>
        <w:t xml:space="preserve"> </w:t>
      </w:r>
      <w:r w:rsidRPr="00846CC6">
        <w:rPr>
          <w:lang w:val="en-IN"/>
        </w:rPr>
        <w:t>connects the frontend to the backend, handling user requests and data retrieval for report generation and insights.</w:t>
      </w:r>
    </w:p>
    <w:p w14:paraId="5CC0077A" w14:textId="77777777" w:rsidR="00F750D8" w:rsidRPr="00846CC6" w:rsidRDefault="00F750D8" w:rsidP="00F750D8">
      <w:pPr>
        <w:numPr>
          <w:ilvl w:val="0"/>
          <w:numId w:val="11"/>
        </w:numPr>
        <w:spacing w:before="240" w:after="240"/>
        <w:rPr>
          <w:lang w:val="en-IN"/>
        </w:rPr>
      </w:pPr>
      <w:r w:rsidRPr="00846CC6">
        <w:rPr>
          <w:b/>
          <w:bCs/>
          <w:lang w:val="en-IN"/>
        </w:rPr>
        <w:t>Backend</w:t>
      </w:r>
      <w:r w:rsidRPr="00846CC6">
        <w:rPr>
          <w:lang w:val="en-IN"/>
        </w:rPr>
        <w:t xml:space="preserve">: </w:t>
      </w:r>
      <w:r w:rsidRPr="00E558F3">
        <w:rPr>
          <w:lang w:val="en-IN"/>
        </w:rPr>
        <w:t>Developed using Node.js, the backend manages business logic, user authentication via JSON Web Tokens (JWT), course progression, and interacts with the PostgreSQL database.</w:t>
      </w:r>
    </w:p>
    <w:p w14:paraId="4DEBCD14" w14:textId="77777777" w:rsidR="00F750D8" w:rsidRPr="00846CC6" w:rsidRDefault="00F750D8" w:rsidP="00F750D8">
      <w:pPr>
        <w:numPr>
          <w:ilvl w:val="0"/>
          <w:numId w:val="11"/>
        </w:numPr>
        <w:spacing w:before="240" w:after="240"/>
        <w:rPr>
          <w:lang w:val="en-IN"/>
        </w:rPr>
      </w:pPr>
      <w:r w:rsidRPr="00846CC6">
        <w:rPr>
          <w:b/>
          <w:bCs/>
          <w:lang w:val="en-IN"/>
        </w:rPr>
        <w:t>Database</w:t>
      </w:r>
      <w:r w:rsidRPr="00846CC6">
        <w:rPr>
          <w:lang w:val="en-IN"/>
        </w:rPr>
        <w:t>: PostgreSQL is utilized to store user data, course details, progress tracking, and other essential entities.</w:t>
      </w:r>
    </w:p>
    <w:p w14:paraId="6A2763EF" w14:textId="77777777" w:rsidR="00F750D8" w:rsidRPr="00846CC6" w:rsidRDefault="00F750D8" w:rsidP="00F750D8">
      <w:pPr>
        <w:pStyle w:val="Heading2"/>
        <w:rPr>
          <w:lang w:val="en-IN"/>
        </w:rPr>
      </w:pPr>
      <w:bookmarkStart w:id="14" w:name="_Toc179816435"/>
      <w:r w:rsidRPr="00846CC6">
        <w:rPr>
          <w:lang w:val="en-IN"/>
        </w:rPr>
        <w:lastRenderedPageBreak/>
        <w:t>Data Engineering Pipeline</w:t>
      </w:r>
      <w:bookmarkEnd w:id="14"/>
    </w:p>
    <w:p w14:paraId="0431C8B4" w14:textId="77777777" w:rsidR="00F750D8" w:rsidRPr="00846CC6" w:rsidRDefault="00F750D8" w:rsidP="00F750D8">
      <w:pPr>
        <w:spacing w:before="240" w:after="240"/>
        <w:rPr>
          <w:lang w:val="en-IN"/>
        </w:rPr>
      </w:pPr>
      <w:r w:rsidRPr="00846CC6">
        <w:rPr>
          <w:lang w:val="en-IN"/>
        </w:rPr>
        <w:t>The Data Engineering Pipeline processes data from ingestion to reporting, ensuring that it is clean, transformed, and ready for both business intelligence and machine learning applications.</w:t>
      </w:r>
    </w:p>
    <w:p w14:paraId="04ED650E" w14:textId="77777777" w:rsidR="00F750D8" w:rsidRPr="00846CC6" w:rsidRDefault="00F750D8" w:rsidP="00F750D8">
      <w:pPr>
        <w:numPr>
          <w:ilvl w:val="0"/>
          <w:numId w:val="12"/>
        </w:numPr>
        <w:spacing w:before="240" w:after="240"/>
        <w:rPr>
          <w:lang w:val="en-IN"/>
        </w:rPr>
      </w:pPr>
      <w:r w:rsidRPr="00846CC6">
        <w:rPr>
          <w:b/>
          <w:bCs/>
          <w:lang w:val="en-IN"/>
        </w:rPr>
        <w:t>Bronze Layer (Staging)</w:t>
      </w:r>
      <w:r w:rsidRPr="00846CC6">
        <w:rPr>
          <w:lang w:val="en-IN"/>
        </w:rPr>
        <w:t xml:space="preserve">: This initial stage ingests raw, unprocessed data from </w:t>
      </w:r>
      <w:r>
        <w:rPr>
          <w:lang w:val="en-IN"/>
        </w:rPr>
        <w:t>the Postgres database,</w:t>
      </w:r>
      <w:r w:rsidRPr="00846CC6">
        <w:rPr>
          <w:lang w:val="en-IN"/>
        </w:rPr>
        <w:t xml:space="preserve"> storing it without transformations.</w:t>
      </w:r>
    </w:p>
    <w:p w14:paraId="224A7E63" w14:textId="77777777" w:rsidR="00F750D8" w:rsidRPr="00846CC6" w:rsidRDefault="00F750D8" w:rsidP="00F750D8">
      <w:pPr>
        <w:numPr>
          <w:ilvl w:val="0"/>
          <w:numId w:val="12"/>
        </w:numPr>
        <w:spacing w:before="240" w:after="240"/>
        <w:rPr>
          <w:lang w:val="en-IN"/>
        </w:rPr>
      </w:pPr>
      <w:r w:rsidRPr="00846CC6">
        <w:rPr>
          <w:b/>
          <w:bCs/>
          <w:lang w:val="en-IN"/>
        </w:rPr>
        <w:t>Bronze Layer (Preparation)</w:t>
      </w:r>
      <w:r w:rsidRPr="00846CC6">
        <w:rPr>
          <w:lang w:val="en-IN"/>
        </w:rPr>
        <w:t>: Data is cleaned and transformed at this stage, addressing missing values and standardizing formats for downstream processes.</w:t>
      </w:r>
    </w:p>
    <w:p w14:paraId="1EDF6D90" w14:textId="77777777" w:rsidR="00F750D8" w:rsidRPr="00846CC6" w:rsidRDefault="00F750D8" w:rsidP="00F750D8">
      <w:pPr>
        <w:numPr>
          <w:ilvl w:val="0"/>
          <w:numId w:val="12"/>
        </w:numPr>
        <w:spacing w:before="240" w:after="240"/>
        <w:rPr>
          <w:lang w:val="en-IN"/>
        </w:rPr>
      </w:pPr>
      <w:r w:rsidRPr="00846CC6">
        <w:rPr>
          <w:b/>
          <w:bCs/>
          <w:lang w:val="en-IN"/>
        </w:rPr>
        <w:t>Gold Layer (Data Mart)</w:t>
      </w:r>
      <w:r w:rsidRPr="00846CC6">
        <w:rPr>
          <w:lang w:val="en-IN"/>
        </w:rPr>
        <w:t>: Clean, structured data is organized in this layer, ready for analysis. It includes the creation of facts and dimensions to facilitate easy querying for reporting.</w:t>
      </w:r>
    </w:p>
    <w:p w14:paraId="7C7AFFBB" w14:textId="77777777" w:rsidR="00F750D8" w:rsidRPr="00846CC6" w:rsidRDefault="00F750D8" w:rsidP="00F750D8">
      <w:pPr>
        <w:numPr>
          <w:ilvl w:val="0"/>
          <w:numId w:val="12"/>
        </w:numPr>
        <w:spacing w:before="240" w:after="240"/>
        <w:rPr>
          <w:lang w:val="en-IN"/>
        </w:rPr>
      </w:pPr>
      <w:r w:rsidRPr="00846CC6">
        <w:rPr>
          <w:b/>
          <w:bCs/>
          <w:lang w:val="en-IN"/>
        </w:rPr>
        <w:t>Platinum Layer (Report)</w:t>
      </w:r>
      <w:r w:rsidRPr="00846CC6">
        <w:rPr>
          <w:lang w:val="en-IN"/>
        </w:rPr>
        <w:t>: Data is further aggregated in this layer to support specific KPIs and reporting needs in tools like Power BI, aimed at both employees and admins.</w:t>
      </w:r>
    </w:p>
    <w:p w14:paraId="15B1A1A5" w14:textId="77777777" w:rsidR="00F750D8" w:rsidRPr="00846CC6" w:rsidRDefault="00F750D8" w:rsidP="00F750D8">
      <w:pPr>
        <w:spacing w:before="240" w:after="240"/>
        <w:rPr>
          <w:rStyle w:val="IntenseReference"/>
          <w:lang w:val="en-IN"/>
        </w:rPr>
      </w:pPr>
      <w:r w:rsidRPr="00846CC6">
        <w:rPr>
          <w:rStyle w:val="IntenseReference"/>
          <w:lang w:val="en-IN"/>
        </w:rPr>
        <w:t>Tools Used:</w:t>
      </w:r>
    </w:p>
    <w:p w14:paraId="5A930265" w14:textId="77777777" w:rsidR="00F750D8" w:rsidRPr="00846CC6" w:rsidRDefault="00F750D8" w:rsidP="00F750D8">
      <w:pPr>
        <w:numPr>
          <w:ilvl w:val="0"/>
          <w:numId w:val="13"/>
        </w:numPr>
        <w:spacing w:before="240" w:after="240"/>
        <w:rPr>
          <w:lang w:val="en-IN"/>
        </w:rPr>
      </w:pPr>
      <w:r w:rsidRPr="00846CC6">
        <w:rPr>
          <w:b/>
          <w:bCs/>
          <w:lang w:val="en-IN"/>
        </w:rPr>
        <w:t>Python</w:t>
      </w:r>
      <w:r w:rsidRPr="00846CC6">
        <w:rPr>
          <w:lang w:val="en-IN"/>
        </w:rPr>
        <w:t>: For data processing, cleaning, and automation.</w:t>
      </w:r>
    </w:p>
    <w:p w14:paraId="54CFB328" w14:textId="77777777" w:rsidR="00F750D8" w:rsidRPr="00846CC6" w:rsidRDefault="00F750D8" w:rsidP="00F750D8">
      <w:pPr>
        <w:numPr>
          <w:ilvl w:val="0"/>
          <w:numId w:val="13"/>
        </w:numPr>
        <w:spacing w:before="240" w:after="240"/>
        <w:rPr>
          <w:lang w:val="en-IN"/>
        </w:rPr>
      </w:pPr>
      <w:r w:rsidRPr="00846CC6">
        <w:rPr>
          <w:b/>
          <w:bCs/>
          <w:lang w:val="en-IN"/>
        </w:rPr>
        <w:t>CSV</w:t>
      </w:r>
      <w:r w:rsidRPr="00846CC6">
        <w:rPr>
          <w:lang w:val="en-IN"/>
        </w:rPr>
        <w:t>: Acts as an intermediate format for easy data transfer.</w:t>
      </w:r>
    </w:p>
    <w:p w14:paraId="3F18F6E6" w14:textId="77777777" w:rsidR="00F750D8" w:rsidRPr="00846CC6" w:rsidRDefault="00F750D8" w:rsidP="00F750D8">
      <w:pPr>
        <w:numPr>
          <w:ilvl w:val="0"/>
          <w:numId w:val="13"/>
        </w:numPr>
        <w:spacing w:before="240" w:after="240"/>
        <w:rPr>
          <w:lang w:val="en-IN"/>
        </w:rPr>
      </w:pPr>
      <w:r w:rsidRPr="00846CC6">
        <w:rPr>
          <w:b/>
          <w:bCs/>
          <w:lang w:val="en-IN"/>
        </w:rPr>
        <w:t>Power BI</w:t>
      </w:r>
      <w:r w:rsidRPr="00846CC6">
        <w:rPr>
          <w:lang w:val="en-IN"/>
        </w:rPr>
        <w:t>: The primary tool for creating dashboards and reports that provide insights into employee progress, course completion, and skills development.</w:t>
      </w:r>
    </w:p>
    <w:p w14:paraId="3BC4A893" w14:textId="77777777" w:rsidR="00F750D8" w:rsidRPr="00846CC6" w:rsidRDefault="00F750D8" w:rsidP="00F750D8">
      <w:pPr>
        <w:pStyle w:val="Heading2"/>
        <w:rPr>
          <w:lang w:val="en-IN"/>
        </w:rPr>
      </w:pPr>
      <w:bookmarkStart w:id="15" w:name="_Toc179816436"/>
      <w:r w:rsidRPr="00846CC6">
        <w:rPr>
          <w:lang w:val="en-IN"/>
        </w:rPr>
        <w:t>Data Science Workflow</w:t>
      </w:r>
      <w:bookmarkEnd w:id="15"/>
    </w:p>
    <w:p w14:paraId="0283F323" w14:textId="77777777" w:rsidR="00F750D8" w:rsidRPr="00846CC6" w:rsidRDefault="00F750D8" w:rsidP="00F750D8">
      <w:pPr>
        <w:spacing w:before="240" w:after="240"/>
        <w:rPr>
          <w:lang w:val="en-IN"/>
        </w:rPr>
      </w:pPr>
      <w:r w:rsidRPr="00846CC6">
        <w:rPr>
          <w:lang w:val="en-IN"/>
        </w:rPr>
        <w:t>The Data Science layer focuses on extracting advanced insights and predictions from the processed data, utilizing machine learning models to generate key recommendations.</w:t>
      </w:r>
    </w:p>
    <w:p w14:paraId="1B133020" w14:textId="77777777" w:rsidR="00F750D8" w:rsidRPr="00846CC6" w:rsidRDefault="00F750D8" w:rsidP="00F750D8">
      <w:pPr>
        <w:numPr>
          <w:ilvl w:val="0"/>
          <w:numId w:val="14"/>
        </w:numPr>
        <w:spacing w:before="240" w:after="240"/>
        <w:rPr>
          <w:lang w:val="en-IN"/>
        </w:rPr>
      </w:pPr>
      <w:r w:rsidRPr="00846CC6">
        <w:rPr>
          <w:b/>
          <w:bCs/>
          <w:lang w:val="en-IN"/>
        </w:rPr>
        <w:t>Exploratory Data Analysis (EDA)</w:t>
      </w:r>
      <w:r w:rsidRPr="00846CC6">
        <w:rPr>
          <w:lang w:val="en-IN"/>
        </w:rPr>
        <w:t>: Initial data analysis uncovers patterns and provides insights, forming a baseline for model development.</w:t>
      </w:r>
    </w:p>
    <w:p w14:paraId="4A2A0E20" w14:textId="77777777" w:rsidR="00F750D8" w:rsidRPr="00846CC6" w:rsidRDefault="00F750D8" w:rsidP="00F750D8">
      <w:pPr>
        <w:numPr>
          <w:ilvl w:val="0"/>
          <w:numId w:val="14"/>
        </w:numPr>
        <w:spacing w:before="240" w:after="240"/>
        <w:rPr>
          <w:lang w:val="en-IN"/>
        </w:rPr>
      </w:pPr>
      <w:r w:rsidRPr="00846CC6">
        <w:rPr>
          <w:b/>
          <w:bCs/>
          <w:lang w:val="en-IN"/>
        </w:rPr>
        <w:t>Feature Engineering</w:t>
      </w:r>
      <w:r w:rsidRPr="00846CC6">
        <w:rPr>
          <w:lang w:val="en-IN"/>
        </w:rPr>
        <w:t>: Important features are selected or created based on EDA insights, which may include skill progress, course difficulty, and user behaviour patterns.</w:t>
      </w:r>
    </w:p>
    <w:p w14:paraId="4A6CAB94" w14:textId="77777777" w:rsidR="00F750D8" w:rsidRPr="00846CC6" w:rsidRDefault="00F750D8" w:rsidP="00F750D8">
      <w:pPr>
        <w:numPr>
          <w:ilvl w:val="0"/>
          <w:numId w:val="14"/>
        </w:numPr>
        <w:spacing w:before="240" w:after="240"/>
        <w:rPr>
          <w:lang w:val="en-IN"/>
        </w:rPr>
      </w:pPr>
      <w:r w:rsidRPr="00846CC6">
        <w:rPr>
          <w:b/>
          <w:bCs/>
          <w:lang w:val="en-IN"/>
        </w:rPr>
        <w:t>ML-Based Recommender System</w:t>
      </w:r>
      <w:r w:rsidRPr="00846CC6">
        <w:rPr>
          <w:lang w:val="en-IN"/>
        </w:rPr>
        <w:t>: Machine learning models generate personalized recommendations, such as course suggestions tailored to user profiles and past performance.</w:t>
      </w:r>
    </w:p>
    <w:p w14:paraId="45FF3152" w14:textId="77777777" w:rsidR="00F750D8" w:rsidRPr="00846CC6" w:rsidRDefault="00F750D8" w:rsidP="00F750D8">
      <w:pPr>
        <w:numPr>
          <w:ilvl w:val="0"/>
          <w:numId w:val="14"/>
        </w:numPr>
        <w:spacing w:before="240" w:after="240"/>
        <w:rPr>
          <w:lang w:val="en-IN"/>
        </w:rPr>
      </w:pPr>
      <w:r w:rsidRPr="00846CC6">
        <w:rPr>
          <w:b/>
          <w:bCs/>
          <w:lang w:val="en-IN"/>
        </w:rPr>
        <w:t>Model Output Integration</w:t>
      </w:r>
      <w:r w:rsidRPr="00846CC6">
        <w:rPr>
          <w:lang w:val="en-IN"/>
        </w:rPr>
        <w:t>: The outputs from machine learning models are integrated back into the full stack system, enabling users to view personalized insights and recommendations within the interface.</w:t>
      </w:r>
    </w:p>
    <w:p w14:paraId="6A13E77C" w14:textId="77777777" w:rsidR="00F750D8" w:rsidRDefault="00F750D8" w:rsidP="00F750D8">
      <w:pPr>
        <w:spacing w:after="160" w:line="259" w:lineRule="auto"/>
        <w:rPr>
          <w:rFonts w:eastAsia="Arial"/>
          <w:color w:val="00B050"/>
        </w:rPr>
      </w:pPr>
    </w:p>
    <w:p w14:paraId="18A471F1" w14:textId="77777777" w:rsidR="00F750D8" w:rsidRDefault="00F750D8" w:rsidP="00F750D8">
      <w:pPr>
        <w:pStyle w:val="Heading1"/>
        <w:rPr>
          <w:rFonts w:eastAsia="Arial"/>
        </w:rPr>
      </w:pPr>
      <w:bookmarkStart w:id="16" w:name="_Toc179816437"/>
      <w:r>
        <w:rPr>
          <w:rFonts w:eastAsia="Arial"/>
        </w:rPr>
        <w:t>Full Stack Development</w:t>
      </w:r>
      <w:bookmarkEnd w:id="16"/>
    </w:p>
    <w:p w14:paraId="77B3E19F" w14:textId="77777777" w:rsidR="00F750D8" w:rsidRDefault="00F750D8" w:rsidP="00F750D8">
      <w:pPr>
        <w:pStyle w:val="Heading2"/>
        <w:rPr>
          <w:rFonts w:eastAsia="Arial"/>
        </w:rPr>
      </w:pPr>
      <w:bookmarkStart w:id="17" w:name="_Toc179816438"/>
      <w:r>
        <w:rPr>
          <w:rFonts w:eastAsia="Arial"/>
        </w:rPr>
        <w:t>Modules</w:t>
      </w:r>
      <w:bookmarkEnd w:id="17"/>
    </w:p>
    <w:p w14:paraId="4AE37E02" w14:textId="77777777" w:rsidR="00F750D8" w:rsidRDefault="00F750D8" w:rsidP="00F750D8">
      <w:pPr>
        <w:pStyle w:val="Heading3"/>
      </w:pPr>
      <w:bookmarkStart w:id="18" w:name="_Toc179816439"/>
      <w:r w:rsidRPr="002B075D">
        <w:t>Authentication Module</w:t>
      </w:r>
      <w:bookmarkEnd w:id="18"/>
    </w:p>
    <w:p w14:paraId="1465E646" w14:textId="77777777" w:rsidR="00F750D8" w:rsidRDefault="00F750D8" w:rsidP="00F750D8">
      <w:pPr>
        <w:ind w:left="720"/>
      </w:pPr>
      <w:r w:rsidRPr="00BB1D50">
        <w:rPr>
          <w:b/>
          <w:bCs/>
        </w:rPr>
        <w:t>Overview:</w:t>
      </w:r>
      <w:r>
        <w:t xml:space="preserve"> </w:t>
      </w:r>
    </w:p>
    <w:p w14:paraId="243FD337" w14:textId="77777777" w:rsidR="00F750D8" w:rsidRDefault="00F750D8" w:rsidP="00F750D8">
      <w:pPr>
        <w:ind w:left="720" w:firstLine="720"/>
      </w:pPr>
      <w:r>
        <w:t>The Authentication Module ensures secure access to the application for both Admins and Employees. It implements JWT (JSON Web Tokens) for user authentication and session management.</w:t>
      </w:r>
    </w:p>
    <w:p w14:paraId="3F9698E8" w14:textId="77777777" w:rsidR="00F750D8" w:rsidRDefault="00F750D8" w:rsidP="00F750D8">
      <w:pPr>
        <w:ind w:left="720"/>
      </w:pPr>
    </w:p>
    <w:p w14:paraId="0F74D167" w14:textId="77777777" w:rsidR="00F750D8" w:rsidRPr="00BB1D50" w:rsidRDefault="00F750D8" w:rsidP="00F750D8">
      <w:pPr>
        <w:ind w:left="720"/>
        <w:rPr>
          <w:b/>
          <w:bCs/>
        </w:rPr>
      </w:pPr>
      <w:r w:rsidRPr="00BB1D50">
        <w:rPr>
          <w:b/>
          <w:bCs/>
        </w:rPr>
        <w:lastRenderedPageBreak/>
        <w:t>Key Features:</w:t>
      </w:r>
    </w:p>
    <w:p w14:paraId="0F921D16" w14:textId="77777777" w:rsidR="00F750D8" w:rsidRDefault="00F750D8" w:rsidP="00F750D8">
      <w:pPr>
        <w:pStyle w:val="ListParagraph"/>
        <w:numPr>
          <w:ilvl w:val="0"/>
          <w:numId w:val="16"/>
        </w:numPr>
      </w:pPr>
      <w:r w:rsidRPr="00D3098F">
        <w:rPr>
          <w:color w:val="3411A3" w:themeColor="text2"/>
        </w:rPr>
        <w:t xml:space="preserve">Sign Up: </w:t>
      </w:r>
      <w:r>
        <w:t>Employees can create an account using their official email addresses, which are validated for authenticity. Passwords are setup during signup.</w:t>
      </w:r>
    </w:p>
    <w:p w14:paraId="73727F19" w14:textId="77777777" w:rsidR="00F750D8" w:rsidRDefault="00F750D8" w:rsidP="00F750D8">
      <w:pPr>
        <w:pStyle w:val="ListParagraph"/>
        <w:numPr>
          <w:ilvl w:val="0"/>
          <w:numId w:val="16"/>
        </w:numPr>
      </w:pPr>
      <w:r w:rsidRPr="00D3098F">
        <w:rPr>
          <w:color w:val="3411A3" w:themeColor="text2"/>
        </w:rPr>
        <w:t>Login:</w:t>
      </w:r>
      <w:r w:rsidRPr="00BB1D50">
        <w:rPr>
          <w:color w:val="FF6196" w:themeColor="accent1"/>
        </w:rPr>
        <w:t xml:space="preserve"> </w:t>
      </w:r>
      <w:r>
        <w:t>A secure login process for Admins and Employees that requires only the official email address for access.</w:t>
      </w:r>
    </w:p>
    <w:p w14:paraId="0A82E56F" w14:textId="77777777" w:rsidR="00F750D8" w:rsidRDefault="00F750D8" w:rsidP="00F750D8">
      <w:pPr>
        <w:pStyle w:val="ListParagraph"/>
        <w:numPr>
          <w:ilvl w:val="0"/>
          <w:numId w:val="16"/>
        </w:numPr>
      </w:pPr>
      <w:r w:rsidRPr="00D3098F">
        <w:rPr>
          <w:color w:val="3411A3" w:themeColor="text2"/>
        </w:rPr>
        <w:t xml:space="preserve">Role-Based Access Control: </w:t>
      </w:r>
      <w:r>
        <w:t>Ensures that Admins and Employees have access only to the functionalities relevant to their roles.</w:t>
      </w:r>
    </w:p>
    <w:p w14:paraId="5AA896D5" w14:textId="77777777" w:rsidR="00F750D8" w:rsidRDefault="00F750D8" w:rsidP="00F750D8">
      <w:pPr>
        <w:ind w:left="720"/>
      </w:pPr>
      <w:r w:rsidRPr="00BB1D50">
        <w:rPr>
          <w:b/>
          <w:bCs/>
        </w:rPr>
        <w:t>User Flow:</w:t>
      </w:r>
    </w:p>
    <w:p w14:paraId="10AF5C79" w14:textId="77777777" w:rsidR="00F750D8" w:rsidRDefault="00F750D8" w:rsidP="00F750D8">
      <w:pPr>
        <w:pStyle w:val="ListParagraph"/>
        <w:numPr>
          <w:ilvl w:val="0"/>
          <w:numId w:val="17"/>
        </w:numPr>
      </w:pPr>
      <w:r>
        <w:t>Employee/Admin signs up or logs in using their official email address.</w:t>
      </w:r>
    </w:p>
    <w:p w14:paraId="327B416F" w14:textId="77777777" w:rsidR="00F750D8" w:rsidRDefault="00F750D8" w:rsidP="00F750D8">
      <w:pPr>
        <w:pStyle w:val="ListParagraph"/>
        <w:numPr>
          <w:ilvl w:val="0"/>
          <w:numId w:val="17"/>
        </w:numPr>
      </w:pPr>
      <w:r>
        <w:t>JWT is generated upon successful login, granting access to the application.</w:t>
      </w:r>
    </w:p>
    <w:p w14:paraId="3D8A10FF" w14:textId="77777777" w:rsidR="00F750D8" w:rsidRDefault="00F750D8" w:rsidP="00F750D8">
      <w:pPr>
        <w:pStyle w:val="ListParagraph"/>
        <w:numPr>
          <w:ilvl w:val="0"/>
          <w:numId w:val="17"/>
        </w:numPr>
      </w:pPr>
      <w:r>
        <w:t>User can log out, invalidating the JWT.</w:t>
      </w:r>
    </w:p>
    <w:p w14:paraId="74BAE006" w14:textId="77777777" w:rsidR="00F750D8" w:rsidRDefault="00F750D8" w:rsidP="00F750D8">
      <w:pPr>
        <w:pStyle w:val="ListParagraph"/>
        <w:numPr>
          <w:ilvl w:val="0"/>
          <w:numId w:val="0"/>
        </w:numPr>
        <w:ind w:left="1440"/>
      </w:pPr>
    </w:p>
    <w:p w14:paraId="40313AC5" w14:textId="77777777" w:rsidR="00F750D8" w:rsidRDefault="00F750D8" w:rsidP="00F750D8">
      <w:pPr>
        <w:jc w:val="center"/>
      </w:pPr>
      <w:r w:rsidRPr="009761A7">
        <w:rPr>
          <w:noProof/>
        </w:rPr>
        <w:drawing>
          <wp:inline distT="0" distB="0" distL="0" distR="0" wp14:anchorId="2C5002B4" wp14:editId="14846C44">
            <wp:extent cx="5055080" cy="3003411"/>
            <wp:effectExtent l="19050" t="19050" r="12700" b="26035"/>
            <wp:docPr id="1938055313" name="Picture 1" descr="A sign up page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1915" name="Picture 1" descr="A sign up page with a black box&#10;&#10;Description automatically generated"/>
                    <pic:cNvPicPr/>
                  </pic:nvPicPr>
                  <pic:blipFill rotWithShape="1">
                    <a:blip r:embed="rId12"/>
                    <a:srcRect r="11278" b="7018"/>
                    <a:stretch/>
                  </pic:blipFill>
                  <pic:spPr bwMode="auto">
                    <a:xfrm>
                      <a:off x="0" y="0"/>
                      <a:ext cx="5060931" cy="30068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A86352" w14:textId="77777777" w:rsidR="00F750D8" w:rsidRPr="00B40E56" w:rsidRDefault="00F750D8" w:rsidP="00F750D8">
      <w:pPr>
        <w:jc w:val="center"/>
        <w:rPr>
          <w:rStyle w:val="SubtleReference"/>
        </w:rPr>
      </w:pPr>
      <w:r>
        <w:rPr>
          <w:rStyle w:val="SubtleReference"/>
        </w:rPr>
        <w:t xml:space="preserve">Fig:2 </w:t>
      </w:r>
      <w:r w:rsidRPr="00B40E56">
        <w:rPr>
          <w:rStyle w:val="SubtleReference"/>
        </w:rPr>
        <w:t>Signup module</w:t>
      </w:r>
    </w:p>
    <w:p w14:paraId="45F70CC4" w14:textId="77777777" w:rsidR="00F750D8" w:rsidRDefault="00F750D8" w:rsidP="00F750D8">
      <w:pPr>
        <w:pStyle w:val="ListParagraph"/>
        <w:numPr>
          <w:ilvl w:val="0"/>
          <w:numId w:val="0"/>
        </w:numPr>
        <w:jc w:val="center"/>
      </w:pPr>
      <w:r w:rsidRPr="00A66DFB">
        <w:rPr>
          <w:noProof/>
        </w:rPr>
        <w:drawing>
          <wp:inline distT="0" distB="0" distL="0" distR="0" wp14:anchorId="373A1B02" wp14:editId="4B2AFF4E">
            <wp:extent cx="5158597" cy="2298544"/>
            <wp:effectExtent l="19050" t="19050" r="23495" b="26035"/>
            <wp:docPr id="8701018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0501" name="Picture 1" descr="A screenshot of a login screen&#10;&#10;Description automatically generated"/>
                    <pic:cNvPicPr/>
                  </pic:nvPicPr>
                  <pic:blipFill>
                    <a:blip r:embed="rId13"/>
                    <a:stretch>
                      <a:fillRect/>
                    </a:stretch>
                  </pic:blipFill>
                  <pic:spPr>
                    <a:xfrm>
                      <a:off x="0" y="0"/>
                      <a:ext cx="5166757" cy="2302180"/>
                    </a:xfrm>
                    <a:prstGeom prst="rect">
                      <a:avLst/>
                    </a:prstGeom>
                    <a:ln>
                      <a:solidFill>
                        <a:schemeClr val="tx1"/>
                      </a:solidFill>
                    </a:ln>
                  </pic:spPr>
                </pic:pic>
              </a:graphicData>
            </a:graphic>
          </wp:inline>
        </w:drawing>
      </w:r>
    </w:p>
    <w:p w14:paraId="31B19C16" w14:textId="77777777" w:rsidR="00F750D8" w:rsidRPr="00B40E56" w:rsidRDefault="00F750D8" w:rsidP="00F750D8">
      <w:pPr>
        <w:jc w:val="center"/>
        <w:rPr>
          <w:rStyle w:val="SubtleReference"/>
        </w:rPr>
      </w:pPr>
      <w:r>
        <w:rPr>
          <w:rStyle w:val="SubtleReference"/>
        </w:rPr>
        <w:t>Fig:3 Login</w:t>
      </w:r>
      <w:r w:rsidRPr="00B40E56">
        <w:rPr>
          <w:rStyle w:val="SubtleReference"/>
        </w:rPr>
        <w:t xml:space="preserve"> module</w:t>
      </w:r>
    </w:p>
    <w:p w14:paraId="05BDCC84" w14:textId="77777777" w:rsidR="00F750D8" w:rsidRDefault="00F750D8" w:rsidP="00F750D8">
      <w:pPr>
        <w:spacing w:after="160" w:line="259" w:lineRule="auto"/>
      </w:pPr>
      <w:r>
        <w:br w:type="page"/>
      </w:r>
    </w:p>
    <w:p w14:paraId="3EF0104B" w14:textId="77777777" w:rsidR="0019773E" w:rsidRDefault="0019773E" w:rsidP="0019773E">
      <w:pPr>
        <w:pStyle w:val="Heading3"/>
        <w:numPr>
          <w:ilvl w:val="0"/>
          <w:numId w:val="0"/>
        </w:numPr>
        <w:ind w:left="720"/>
      </w:pPr>
    </w:p>
    <w:p w14:paraId="5D5B933B" w14:textId="55DDF440" w:rsidR="00F750D8" w:rsidRDefault="00F750D8" w:rsidP="00F750D8">
      <w:pPr>
        <w:pStyle w:val="Heading3"/>
      </w:pPr>
      <w:bookmarkStart w:id="19" w:name="_Toc179816440"/>
      <w:r w:rsidRPr="00FA4922">
        <w:t>Admin Dashboard</w:t>
      </w:r>
      <w:r>
        <w:t xml:space="preserve"> Module</w:t>
      </w:r>
      <w:bookmarkEnd w:id="19"/>
    </w:p>
    <w:p w14:paraId="1D2C2FE1" w14:textId="77777777" w:rsidR="00F750D8" w:rsidRPr="004C0D62" w:rsidRDefault="00F750D8" w:rsidP="00F750D8">
      <w:pPr>
        <w:ind w:left="720"/>
        <w:rPr>
          <w:b/>
          <w:bCs/>
        </w:rPr>
      </w:pPr>
      <w:r w:rsidRPr="004C0D62">
        <w:rPr>
          <w:b/>
          <w:bCs/>
        </w:rPr>
        <w:t>Overview</w:t>
      </w:r>
      <w:r>
        <w:rPr>
          <w:b/>
          <w:bCs/>
        </w:rPr>
        <w:t>:</w:t>
      </w:r>
    </w:p>
    <w:p w14:paraId="43357E5D" w14:textId="77777777" w:rsidR="00F750D8" w:rsidRDefault="00F750D8" w:rsidP="00F750D8">
      <w:pPr>
        <w:ind w:left="720" w:firstLine="720"/>
      </w:pPr>
      <w:r>
        <w:t>The Admin Dashboard provides a centralized view of key metrics and insights regarding employee progress and course management, utilizing Power BI for enhanced data visualization.</w:t>
      </w:r>
    </w:p>
    <w:p w14:paraId="763D9564" w14:textId="77777777" w:rsidR="00F750D8" w:rsidRPr="004C0D62" w:rsidRDefault="00F750D8" w:rsidP="00F750D8">
      <w:pPr>
        <w:ind w:left="720"/>
        <w:rPr>
          <w:b/>
          <w:bCs/>
        </w:rPr>
      </w:pPr>
      <w:r w:rsidRPr="004C0D62">
        <w:rPr>
          <w:b/>
          <w:bCs/>
        </w:rPr>
        <w:t>Key Features</w:t>
      </w:r>
      <w:r>
        <w:rPr>
          <w:b/>
          <w:bCs/>
        </w:rPr>
        <w:t>:</w:t>
      </w:r>
    </w:p>
    <w:p w14:paraId="339914D7" w14:textId="77777777" w:rsidR="00F750D8" w:rsidRDefault="00F750D8" w:rsidP="00F750D8">
      <w:pPr>
        <w:pStyle w:val="ListParagraph"/>
        <w:numPr>
          <w:ilvl w:val="0"/>
          <w:numId w:val="18"/>
        </w:numPr>
      </w:pPr>
      <w:r w:rsidRPr="00B42F4C">
        <w:rPr>
          <w:color w:val="3411A3" w:themeColor="text2"/>
        </w:rPr>
        <w:t xml:space="preserve">Performance Indicators: </w:t>
      </w:r>
      <w:r>
        <w:t>Visual representations of employee progress distribution, course completion rates, and average modules completed over time.</w:t>
      </w:r>
    </w:p>
    <w:p w14:paraId="12C14B28" w14:textId="77777777" w:rsidR="00F750D8" w:rsidRDefault="00F750D8" w:rsidP="00F750D8">
      <w:pPr>
        <w:pStyle w:val="ListParagraph"/>
        <w:numPr>
          <w:ilvl w:val="0"/>
          <w:numId w:val="18"/>
        </w:numPr>
      </w:pPr>
      <w:r w:rsidRPr="00B42F4C">
        <w:rPr>
          <w:color w:val="3411A3" w:themeColor="text2"/>
        </w:rPr>
        <w:t>Employee Tracking:</w:t>
      </w:r>
      <w:r w:rsidRPr="004C0D62">
        <w:rPr>
          <w:color w:val="FF6196" w:themeColor="accent1"/>
        </w:rPr>
        <w:t xml:space="preserve"> </w:t>
      </w:r>
      <w:r>
        <w:t>List of employees behind on courses for more than 30 days, allowing for timely intervention.</w:t>
      </w:r>
    </w:p>
    <w:p w14:paraId="1C6D0936" w14:textId="77777777" w:rsidR="00F750D8" w:rsidRDefault="00F750D8" w:rsidP="00F750D8">
      <w:pPr>
        <w:pStyle w:val="ListParagraph"/>
        <w:numPr>
          <w:ilvl w:val="0"/>
          <w:numId w:val="18"/>
        </w:numPr>
      </w:pPr>
      <w:r w:rsidRPr="00B42F4C">
        <w:rPr>
          <w:color w:val="3411A3" w:themeColor="text2"/>
        </w:rPr>
        <w:t xml:space="preserve">Course Insights: </w:t>
      </w:r>
      <w:r>
        <w:t>Top 10 courses by enrolment and skill fulfilment analysis by designation, enabling data-driven decisions.</w:t>
      </w:r>
    </w:p>
    <w:p w14:paraId="1E0721A1" w14:textId="77777777" w:rsidR="00F750D8" w:rsidRDefault="00F750D8" w:rsidP="00F750D8">
      <w:pPr>
        <w:pStyle w:val="ListParagraph"/>
        <w:numPr>
          <w:ilvl w:val="0"/>
          <w:numId w:val="18"/>
        </w:numPr>
      </w:pPr>
      <w:r w:rsidRPr="00B42F4C">
        <w:rPr>
          <w:color w:val="3411A3" w:themeColor="text2"/>
        </w:rPr>
        <w:t xml:space="preserve">Data Visualization: </w:t>
      </w:r>
      <w:r>
        <w:t>Use of Power BI graphs and charts to represent data clearly and intuitively, enhancing interpretability.</w:t>
      </w:r>
    </w:p>
    <w:p w14:paraId="12A1DC22" w14:textId="77777777" w:rsidR="00F750D8" w:rsidRDefault="00F750D8" w:rsidP="00F750D8">
      <w:pPr>
        <w:pStyle w:val="ListParagraph"/>
        <w:numPr>
          <w:ilvl w:val="0"/>
          <w:numId w:val="18"/>
        </w:numPr>
      </w:pPr>
      <w:r w:rsidRPr="00B42F4C">
        <w:rPr>
          <w:color w:val="3411A3" w:themeColor="text2"/>
        </w:rPr>
        <w:t>Filters:</w:t>
      </w:r>
      <w:r>
        <w:t xml:space="preserve"> Dynamic filtering options to customize the view based on specific parameters, such as designation or course difficulty.</w:t>
      </w:r>
    </w:p>
    <w:p w14:paraId="6686B221" w14:textId="77777777" w:rsidR="00F750D8" w:rsidRPr="004C0D62" w:rsidRDefault="00F750D8" w:rsidP="00F750D8">
      <w:pPr>
        <w:ind w:left="720"/>
        <w:rPr>
          <w:b/>
          <w:bCs/>
        </w:rPr>
      </w:pPr>
      <w:r w:rsidRPr="004C0D62">
        <w:rPr>
          <w:b/>
          <w:bCs/>
        </w:rPr>
        <w:t>User Flow</w:t>
      </w:r>
      <w:r>
        <w:rPr>
          <w:b/>
          <w:bCs/>
        </w:rPr>
        <w:t>:</w:t>
      </w:r>
    </w:p>
    <w:p w14:paraId="586C9B84" w14:textId="77777777" w:rsidR="00F750D8" w:rsidRDefault="00F750D8" w:rsidP="00F750D8">
      <w:pPr>
        <w:pStyle w:val="ListParagraph"/>
        <w:numPr>
          <w:ilvl w:val="0"/>
          <w:numId w:val="19"/>
        </w:numPr>
      </w:pPr>
      <w:r>
        <w:t>Admin logs in to access the dashboard.</w:t>
      </w:r>
    </w:p>
    <w:p w14:paraId="5996F6A3" w14:textId="77777777" w:rsidR="00F750D8" w:rsidRDefault="00F750D8" w:rsidP="00F750D8">
      <w:pPr>
        <w:pStyle w:val="ListParagraph"/>
        <w:numPr>
          <w:ilvl w:val="0"/>
          <w:numId w:val="19"/>
        </w:numPr>
      </w:pPr>
      <w:r>
        <w:t>Admin can navigate through various insights and performance metrics.</w:t>
      </w:r>
    </w:p>
    <w:p w14:paraId="0F80A355" w14:textId="77777777" w:rsidR="00F750D8" w:rsidRDefault="00F750D8" w:rsidP="00F750D8">
      <w:pPr>
        <w:pStyle w:val="ListParagraph"/>
        <w:numPr>
          <w:ilvl w:val="0"/>
          <w:numId w:val="19"/>
        </w:numPr>
      </w:pPr>
      <w:r>
        <w:t>Admin can apply filters to tailor the displayed data.</w:t>
      </w:r>
    </w:p>
    <w:p w14:paraId="5506BEBB" w14:textId="77777777" w:rsidR="00F750D8" w:rsidRDefault="00F750D8" w:rsidP="00F750D8">
      <w:pPr>
        <w:pStyle w:val="ListParagraph"/>
        <w:numPr>
          <w:ilvl w:val="0"/>
          <w:numId w:val="19"/>
        </w:numPr>
      </w:pPr>
      <w:r>
        <w:t>Admin can click on specific metrics for a detailed view.</w:t>
      </w:r>
    </w:p>
    <w:p w14:paraId="7ECFF761" w14:textId="77777777" w:rsidR="00F750D8" w:rsidRDefault="00F750D8" w:rsidP="00F750D8">
      <w:pPr>
        <w:pStyle w:val="ListParagraph"/>
        <w:numPr>
          <w:ilvl w:val="0"/>
          <w:numId w:val="0"/>
        </w:numPr>
        <w:ind w:left="1440"/>
      </w:pPr>
    </w:p>
    <w:p w14:paraId="0B523037" w14:textId="77777777" w:rsidR="00F750D8" w:rsidRDefault="00F750D8" w:rsidP="00F750D8">
      <w:r w:rsidRPr="00D60B94">
        <w:rPr>
          <w:noProof/>
        </w:rPr>
        <w:drawing>
          <wp:inline distT="0" distB="0" distL="0" distR="0" wp14:anchorId="4B913C89" wp14:editId="1DCC2E83">
            <wp:extent cx="6300470" cy="3738245"/>
            <wp:effectExtent l="19050" t="19050" r="24130" b="14605"/>
            <wp:docPr id="213105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7599" name="Picture 1" descr="A screenshot of a computer&#10;&#10;Description automatically generated"/>
                    <pic:cNvPicPr/>
                  </pic:nvPicPr>
                  <pic:blipFill>
                    <a:blip r:embed="rId14"/>
                    <a:stretch>
                      <a:fillRect/>
                    </a:stretch>
                  </pic:blipFill>
                  <pic:spPr>
                    <a:xfrm>
                      <a:off x="0" y="0"/>
                      <a:ext cx="6300470" cy="3738245"/>
                    </a:xfrm>
                    <a:prstGeom prst="rect">
                      <a:avLst/>
                    </a:prstGeom>
                    <a:ln>
                      <a:solidFill>
                        <a:schemeClr val="tx1"/>
                      </a:solidFill>
                    </a:ln>
                  </pic:spPr>
                </pic:pic>
              </a:graphicData>
            </a:graphic>
          </wp:inline>
        </w:drawing>
      </w:r>
    </w:p>
    <w:p w14:paraId="6B1057B7" w14:textId="77777777" w:rsidR="00F750D8" w:rsidRPr="00B40E56" w:rsidRDefault="00F750D8" w:rsidP="00F750D8">
      <w:pPr>
        <w:jc w:val="center"/>
        <w:rPr>
          <w:rStyle w:val="SubtleReference"/>
        </w:rPr>
      </w:pPr>
      <w:r>
        <w:rPr>
          <w:rStyle w:val="SubtleReference"/>
        </w:rPr>
        <w:t>Fig:4 Admin Dashboard M</w:t>
      </w:r>
      <w:r w:rsidRPr="00B40E56">
        <w:rPr>
          <w:rStyle w:val="SubtleReference"/>
        </w:rPr>
        <w:t>odule</w:t>
      </w:r>
    </w:p>
    <w:p w14:paraId="6D01E7FC" w14:textId="77777777" w:rsidR="00F750D8" w:rsidRPr="00F60187" w:rsidRDefault="00F750D8" w:rsidP="00F750D8"/>
    <w:p w14:paraId="7D2DACF3" w14:textId="77777777" w:rsidR="00F750D8" w:rsidRDefault="00F750D8" w:rsidP="00F750D8">
      <w:pPr>
        <w:pStyle w:val="Heading3"/>
      </w:pPr>
      <w:bookmarkStart w:id="20" w:name="_Toc179816441"/>
      <w:r>
        <w:lastRenderedPageBreak/>
        <w:t>View C</w:t>
      </w:r>
      <w:r w:rsidRPr="00FA4922">
        <w:t>ourses</w:t>
      </w:r>
      <w:r>
        <w:t xml:space="preserve"> Module</w:t>
      </w:r>
      <w:bookmarkEnd w:id="20"/>
    </w:p>
    <w:p w14:paraId="5C50D099" w14:textId="77777777" w:rsidR="00F750D8" w:rsidRPr="004C0D62" w:rsidRDefault="00F750D8" w:rsidP="00F750D8">
      <w:pPr>
        <w:ind w:left="720"/>
        <w:rPr>
          <w:b/>
          <w:bCs/>
        </w:rPr>
      </w:pPr>
      <w:r w:rsidRPr="004C0D62">
        <w:rPr>
          <w:b/>
          <w:bCs/>
        </w:rPr>
        <w:t>Overview</w:t>
      </w:r>
      <w:r>
        <w:rPr>
          <w:b/>
          <w:bCs/>
        </w:rPr>
        <w:t>:</w:t>
      </w:r>
    </w:p>
    <w:p w14:paraId="235F7432" w14:textId="77777777" w:rsidR="00F750D8" w:rsidRDefault="00F750D8" w:rsidP="00F750D8">
      <w:pPr>
        <w:ind w:left="720" w:firstLine="720"/>
      </w:pPr>
      <w:r w:rsidRPr="001E3BC6">
        <w:rPr>
          <w:lang w:val="en-IN"/>
        </w:rPr>
        <w:t>The View Courses Module allows Admins to access and manage all courses available on the platform, while Employees can view only the courses assigned to them, grouped by their completion status.</w:t>
      </w:r>
    </w:p>
    <w:p w14:paraId="1FF96A3F" w14:textId="77777777" w:rsidR="00F750D8" w:rsidRPr="004C0D62" w:rsidRDefault="00F750D8" w:rsidP="00F750D8">
      <w:pPr>
        <w:ind w:left="720"/>
        <w:rPr>
          <w:b/>
          <w:bCs/>
        </w:rPr>
      </w:pPr>
      <w:r w:rsidRPr="004C0D62">
        <w:rPr>
          <w:b/>
          <w:bCs/>
        </w:rPr>
        <w:t>Key Features</w:t>
      </w:r>
      <w:r>
        <w:rPr>
          <w:b/>
          <w:bCs/>
        </w:rPr>
        <w:t>:</w:t>
      </w:r>
    </w:p>
    <w:p w14:paraId="3E6DC2B0" w14:textId="77777777" w:rsidR="00F750D8" w:rsidRDefault="00F750D8" w:rsidP="00F750D8">
      <w:pPr>
        <w:pStyle w:val="ListParagraph"/>
        <w:numPr>
          <w:ilvl w:val="0"/>
          <w:numId w:val="18"/>
        </w:numPr>
      </w:pPr>
      <w:r w:rsidRPr="006712F0">
        <w:rPr>
          <w:color w:val="3411A3" w:themeColor="text2"/>
        </w:rPr>
        <w:t xml:space="preserve">Comprehensive Course List: </w:t>
      </w:r>
      <w:r>
        <w:t>Admins see all courses; Employees view only assigned courses.</w:t>
      </w:r>
    </w:p>
    <w:p w14:paraId="13D29E93" w14:textId="77777777" w:rsidR="00F750D8" w:rsidRDefault="00F750D8" w:rsidP="00F750D8">
      <w:pPr>
        <w:pStyle w:val="ListParagraph"/>
        <w:numPr>
          <w:ilvl w:val="0"/>
          <w:numId w:val="18"/>
        </w:numPr>
      </w:pPr>
      <w:r w:rsidRPr="006712F0">
        <w:rPr>
          <w:color w:val="3411A3" w:themeColor="text2"/>
        </w:rPr>
        <w:t xml:space="preserve">Organized Course Display: </w:t>
      </w:r>
      <w:r>
        <w:t>Employees' courses are categorized by Completed, In Progress, and Not Started.</w:t>
      </w:r>
    </w:p>
    <w:p w14:paraId="121A2F91" w14:textId="77777777" w:rsidR="00F750D8" w:rsidRDefault="00F750D8" w:rsidP="00F750D8">
      <w:pPr>
        <w:pStyle w:val="ListParagraph"/>
        <w:numPr>
          <w:ilvl w:val="0"/>
          <w:numId w:val="18"/>
        </w:numPr>
      </w:pPr>
      <w:r w:rsidRPr="006712F0">
        <w:rPr>
          <w:color w:val="3411A3" w:themeColor="text2"/>
        </w:rPr>
        <w:t>Row Filtering Options:</w:t>
      </w:r>
      <w:r>
        <w:t xml:space="preserve"> Both Admins and Employees can filter courses quickly based on various criteria.</w:t>
      </w:r>
    </w:p>
    <w:p w14:paraId="119F9011" w14:textId="77777777" w:rsidR="00F750D8" w:rsidRDefault="00F750D8" w:rsidP="00F750D8">
      <w:pPr>
        <w:pStyle w:val="ListParagraph"/>
        <w:numPr>
          <w:ilvl w:val="0"/>
          <w:numId w:val="18"/>
        </w:numPr>
      </w:pPr>
      <w:r w:rsidRPr="006712F0">
        <w:rPr>
          <w:color w:val="3411A3" w:themeColor="text2"/>
        </w:rPr>
        <w:t xml:space="preserve">Course Search Functionality: </w:t>
      </w:r>
      <w:r>
        <w:t>Instant access to specific courses for both user roles.</w:t>
      </w:r>
    </w:p>
    <w:p w14:paraId="31668D1B" w14:textId="77777777" w:rsidR="00F750D8" w:rsidRPr="004C0D62" w:rsidRDefault="00F750D8" w:rsidP="00F750D8">
      <w:pPr>
        <w:ind w:left="720"/>
        <w:rPr>
          <w:b/>
          <w:bCs/>
        </w:rPr>
      </w:pPr>
      <w:r w:rsidRPr="004C0D62">
        <w:rPr>
          <w:b/>
          <w:bCs/>
        </w:rPr>
        <w:t>User Flow</w:t>
      </w:r>
      <w:r>
        <w:rPr>
          <w:b/>
          <w:bCs/>
        </w:rPr>
        <w:t>:</w:t>
      </w:r>
    </w:p>
    <w:p w14:paraId="46400FBD" w14:textId="77777777" w:rsidR="00F750D8" w:rsidRDefault="00F750D8" w:rsidP="00F750D8">
      <w:pPr>
        <w:pStyle w:val="ListParagraph"/>
        <w:numPr>
          <w:ilvl w:val="0"/>
          <w:numId w:val="20"/>
        </w:numPr>
      </w:pPr>
      <w:r>
        <w:t>Admins:</w:t>
      </w:r>
      <w:r w:rsidRPr="008C44B7">
        <w:t xml:space="preserve"> </w:t>
      </w:r>
    </w:p>
    <w:p w14:paraId="22A891B7" w14:textId="77777777" w:rsidR="00F750D8" w:rsidRDefault="00F750D8" w:rsidP="00F750D8">
      <w:pPr>
        <w:pStyle w:val="ListParagraph"/>
        <w:numPr>
          <w:ilvl w:val="1"/>
          <w:numId w:val="20"/>
        </w:numPr>
      </w:pPr>
      <w:r>
        <w:t>Admin navigates to the All-Courses page.</w:t>
      </w:r>
    </w:p>
    <w:p w14:paraId="37EADAF8" w14:textId="77777777" w:rsidR="00F750D8" w:rsidRDefault="00F750D8" w:rsidP="00F750D8">
      <w:pPr>
        <w:pStyle w:val="ListParagraph"/>
        <w:numPr>
          <w:ilvl w:val="1"/>
          <w:numId w:val="20"/>
        </w:numPr>
      </w:pPr>
      <w:r>
        <w:t>Admin can apply filters to view relevant courses by designation, difficulty, and language.</w:t>
      </w:r>
    </w:p>
    <w:p w14:paraId="47DF2C7E" w14:textId="77777777" w:rsidR="00F750D8" w:rsidRDefault="00F750D8" w:rsidP="00F750D8">
      <w:pPr>
        <w:pStyle w:val="ListParagraph"/>
        <w:numPr>
          <w:ilvl w:val="1"/>
          <w:numId w:val="20"/>
        </w:numPr>
      </w:pPr>
      <w:r>
        <w:t>Admin can use row filtering to quickly find specific courses within the list.</w:t>
      </w:r>
    </w:p>
    <w:p w14:paraId="57BAB3CA" w14:textId="77777777" w:rsidR="00F750D8" w:rsidRDefault="00F750D8" w:rsidP="00F750D8">
      <w:pPr>
        <w:pStyle w:val="ListParagraph"/>
        <w:numPr>
          <w:ilvl w:val="1"/>
          <w:numId w:val="20"/>
        </w:numPr>
      </w:pPr>
      <w:r>
        <w:t>Admin clicks on a course to view detailed information, including enrolment data and completion rates.</w:t>
      </w:r>
    </w:p>
    <w:p w14:paraId="30903A4E" w14:textId="77777777" w:rsidR="00F750D8" w:rsidRDefault="00F750D8" w:rsidP="00F750D8">
      <w:pPr>
        <w:pStyle w:val="ListParagraph"/>
        <w:numPr>
          <w:ilvl w:val="0"/>
          <w:numId w:val="20"/>
        </w:numPr>
      </w:pPr>
      <w:r>
        <w:t>Employees:</w:t>
      </w:r>
    </w:p>
    <w:p w14:paraId="281987B9" w14:textId="77777777" w:rsidR="00F750D8" w:rsidRDefault="00F750D8" w:rsidP="00F750D8">
      <w:pPr>
        <w:pStyle w:val="ListParagraph"/>
        <w:numPr>
          <w:ilvl w:val="1"/>
          <w:numId w:val="20"/>
        </w:numPr>
      </w:pPr>
      <w:r>
        <w:t>Employee navigates to the All-Courses page.</w:t>
      </w:r>
    </w:p>
    <w:p w14:paraId="76787F53" w14:textId="77777777" w:rsidR="00F750D8" w:rsidRDefault="00F750D8" w:rsidP="00F750D8">
      <w:pPr>
        <w:pStyle w:val="ListParagraph"/>
        <w:numPr>
          <w:ilvl w:val="1"/>
          <w:numId w:val="20"/>
        </w:numPr>
      </w:pPr>
      <w:r>
        <w:t>Courses are displayed in categorized sections: Completed, In Progress, and Not Started.</w:t>
      </w:r>
    </w:p>
    <w:p w14:paraId="07B9790F" w14:textId="77777777" w:rsidR="00F750D8" w:rsidRDefault="00F750D8" w:rsidP="00F750D8">
      <w:pPr>
        <w:pStyle w:val="ListParagraph"/>
        <w:numPr>
          <w:ilvl w:val="1"/>
          <w:numId w:val="20"/>
        </w:numPr>
      </w:pPr>
      <w:r>
        <w:t>Employee can use row filtering to find specific courses easily.</w:t>
      </w:r>
    </w:p>
    <w:p w14:paraId="7165E91F" w14:textId="77777777" w:rsidR="00F750D8" w:rsidRDefault="00F750D8" w:rsidP="00F750D8">
      <w:pPr>
        <w:pStyle w:val="ListParagraph"/>
        <w:numPr>
          <w:ilvl w:val="1"/>
          <w:numId w:val="20"/>
        </w:numPr>
      </w:pPr>
      <w:r>
        <w:t>Employee clicks on a course to view detailed information and update their progress.</w:t>
      </w:r>
    </w:p>
    <w:p w14:paraId="6DAD3EB3" w14:textId="77777777" w:rsidR="00F750D8" w:rsidRDefault="00F750D8" w:rsidP="00F750D8">
      <w:pPr>
        <w:pStyle w:val="ListParagraph"/>
        <w:numPr>
          <w:ilvl w:val="0"/>
          <w:numId w:val="0"/>
        </w:numPr>
        <w:ind w:left="2160"/>
      </w:pPr>
    </w:p>
    <w:p w14:paraId="2A4B3D5C" w14:textId="77777777" w:rsidR="00F750D8" w:rsidRDefault="00F750D8" w:rsidP="00F750D8">
      <w:r w:rsidRPr="00FC417B">
        <w:rPr>
          <w:noProof/>
        </w:rPr>
        <w:drawing>
          <wp:inline distT="0" distB="0" distL="0" distR="0" wp14:anchorId="3D2109CB" wp14:editId="37817F0C">
            <wp:extent cx="6300470" cy="3138170"/>
            <wp:effectExtent l="19050" t="19050" r="24130" b="24130"/>
            <wp:docPr id="121134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30988" name="Picture 1" descr="A screenshot of a computer&#10;&#10;Description automatically generated"/>
                    <pic:cNvPicPr/>
                  </pic:nvPicPr>
                  <pic:blipFill>
                    <a:blip r:embed="rId15"/>
                    <a:stretch>
                      <a:fillRect/>
                    </a:stretch>
                  </pic:blipFill>
                  <pic:spPr>
                    <a:xfrm>
                      <a:off x="0" y="0"/>
                      <a:ext cx="6300470" cy="3138170"/>
                    </a:xfrm>
                    <a:prstGeom prst="rect">
                      <a:avLst/>
                    </a:prstGeom>
                    <a:ln>
                      <a:solidFill>
                        <a:schemeClr val="tx1"/>
                      </a:solidFill>
                    </a:ln>
                  </pic:spPr>
                </pic:pic>
              </a:graphicData>
            </a:graphic>
          </wp:inline>
        </w:drawing>
      </w:r>
    </w:p>
    <w:p w14:paraId="237DAE4B" w14:textId="77777777" w:rsidR="00F750D8" w:rsidRPr="007D0D3F" w:rsidRDefault="00F750D8" w:rsidP="00F750D8">
      <w:pPr>
        <w:jc w:val="center"/>
        <w:rPr>
          <w:smallCaps/>
          <w:color w:val="6E6A6A" w:themeColor="text1" w:themeTint="A5"/>
        </w:rPr>
      </w:pPr>
      <w:r>
        <w:rPr>
          <w:rStyle w:val="SubtleReference"/>
        </w:rPr>
        <w:t>Fig:5 All Courses - Admin</w:t>
      </w:r>
    </w:p>
    <w:p w14:paraId="27942BBE" w14:textId="77777777" w:rsidR="00F750D8" w:rsidRDefault="00F750D8" w:rsidP="00F750D8">
      <w:r w:rsidRPr="00200EC7">
        <w:rPr>
          <w:noProof/>
        </w:rPr>
        <w:lastRenderedPageBreak/>
        <w:drawing>
          <wp:inline distT="0" distB="0" distL="0" distR="0" wp14:anchorId="7DF3C214" wp14:editId="0B69677D">
            <wp:extent cx="6300470" cy="3098165"/>
            <wp:effectExtent l="19050" t="19050" r="24130" b="26035"/>
            <wp:docPr id="125571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47492" name="Picture 1" descr="A screenshot of a computer&#10;&#10;Description automatically generated"/>
                    <pic:cNvPicPr/>
                  </pic:nvPicPr>
                  <pic:blipFill>
                    <a:blip r:embed="rId16"/>
                    <a:stretch>
                      <a:fillRect/>
                    </a:stretch>
                  </pic:blipFill>
                  <pic:spPr>
                    <a:xfrm>
                      <a:off x="0" y="0"/>
                      <a:ext cx="6300470" cy="3098165"/>
                    </a:xfrm>
                    <a:prstGeom prst="rect">
                      <a:avLst/>
                    </a:prstGeom>
                    <a:ln>
                      <a:solidFill>
                        <a:schemeClr val="tx1"/>
                      </a:solidFill>
                    </a:ln>
                  </pic:spPr>
                </pic:pic>
              </a:graphicData>
            </a:graphic>
          </wp:inline>
        </w:drawing>
      </w:r>
    </w:p>
    <w:p w14:paraId="7A5EF036" w14:textId="77777777" w:rsidR="00F750D8" w:rsidRPr="007D0D3F" w:rsidRDefault="00F750D8" w:rsidP="00F750D8">
      <w:pPr>
        <w:jc w:val="center"/>
        <w:rPr>
          <w:smallCaps/>
          <w:color w:val="6E6A6A" w:themeColor="text1" w:themeTint="A5"/>
        </w:rPr>
      </w:pPr>
      <w:r>
        <w:rPr>
          <w:rStyle w:val="SubtleReference"/>
        </w:rPr>
        <w:t>Fig:6 All Assigned Courses - Employee</w:t>
      </w:r>
    </w:p>
    <w:p w14:paraId="27323FCE" w14:textId="77777777" w:rsidR="00F750D8" w:rsidRDefault="00F750D8" w:rsidP="00F750D8"/>
    <w:p w14:paraId="4DC682CC" w14:textId="77777777" w:rsidR="00F750D8" w:rsidRDefault="00F750D8" w:rsidP="00F750D8">
      <w:pPr>
        <w:pStyle w:val="Heading3"/>
      </w:pPr>
      <w:bookmarkStart w:id="21" w:name="_Toc179816442"/>
      <w:r w:rsidRPr="0018096D">
        <w:t xml:space="preserve">Detailed Course </w:t>
      </w:r>
      <w:r>
        <w:t>Module</w:t>
      </w:r>
      <w:bookmarkEnd w:id="21"/>
    </w:p>
    <w:p w14:paraId="5394B874" w14:textId="77777777" w:rsidR="00F750D8" w:rsidRPr="004C0D62" w:rsidRDefault="00F750D8" w:rsidP="00F750D8">
      <w:pPr>
        <w:ind w:left="720"/>
        <w:rPr>
          <w:b/>
          <w:bCs/>
        </w:rPr>
      </w:pPr>
      <w:r w:rsidRPr="004C0D62">
        <w:rPr>
          <w:b/>
          <w:bCs/>
        </w:rPr>
        <w:t>Overview</w:t>
      </w:r>
      <w:r>
        <w:rPr>
          <w:b/>
          <w:bCs/>
        </w:rPr>
        <w:t>:</w:t>
      </w:r>
    </w:p>
    <w:p w14:paraId="0B752D02" w14:textId="77777777" w:rsidR="00F750D8" w:rsidRDefault="00F750D8" w:rsidP="00F750D8">
      <w:pPr>
        <w:ind w:left="720" w:firstLine="720"/>
      </w:pPr>
      <w:r w:rsidRPr="000004CB">
        <w:t>The Detailed Course Module provides in-depth information about each course and allows Employees to track and update their progress.</w:t>
      </w:r>
    </w:p>
    <w:p w14:paraId="294C6AAA" w14:textId="77777777" w:rsidR="00F750D8" w:rsidRPr="004C0D62" w:rsidRDefault="00F750D8" w:rsidP="00F750D8">
      <w:pPr>
        <w:ind w:left="720"/>
        <w:rPr>
          <w:b/>
          <w:bCs/>
        </w:rPr>
      </w:pPr>
      <w:r w:rsidRPr="004C0D62">
        <w:rPr>
          <w:b/>
          <w:bCs/>
        </w:rPr>
        <w:t>Key Features</w:t>
      </w:r>
      <w:r>
        <w:rPr>
          <w:b/>
          <w:bCs/>
        </w:rPr>
        <w:t>:</w:t>
      </w:r>
    </w:p>
    <w:p w14:paraId="73A4B36D" w14:textId="77777777" w:rsidR="00F750D8" w:rsidRDefault="00F750D8" w:rsidP="00F750D8">
      <w:pPr>
        <w:pStyle w:val="ListParagraph"/>
        <w:numPr>
          <w:ilvl w:val="0"/>
          <w:numId w:val="18"/>
        </w:numPr>
      </w:pPr>
      <w:r w:rsidRPr="00376288">
        <w:rPr>
          <w:color w:val="3411A3" w:themeColor="text2"/>
        </w:rPr>
        <w:t xml:space="preserve">Course Details: </w:t>
      </w:r>
      <w:r>
        <w:t>Includes course description, total time, modules, language, and difficulty level.</w:t>
      </w:r>
    </w:p>
    <w:p w14:paraId="10845B3B" w14:textId="77777777" w:rsidR="00F750D8" w:rsidRDefault="00F750D8" w:rsidP="00F750D8">
      <w:pPr>
        <w:pStyle w:val="ListParagraph"/>
        <w:numPr>
          <w:ilvl w:val="0"/>
          <w:numId w:val="18"/>
        </w:numPr>
      </w:pPr>
      <w:r w:rsidRPr="00376288">
        <w:rPr>
          <w:color w:val="3411A3" w:themeColor="text2"/>
        </w:rPr>
        <w:t xml:space="preserve">Enrolment Data: </w:t>
      </w:r>
      <w:r>
        <w:t>Displays enrolment numbers and completion rates, categorized by department.</w:t>
      </w:r>
    </w:p>
    <w:p w14:paraId="40AC9903" w14:textId="77777777" w:rsidR="00F750D8" w:rsidRDefault="00F750D8" w:rsidP="00F750D8">
      <w:pPr>
        <w:pStyle w:val="ListParagraph"/>
        <w:numPr>
          <w:ilvl w:val="0"/>
          <w:numId w:val="18"/>
        </w:numPr>
      </w:pPr>
      <w:r w:rsidRPr="00376288">
        <w:rPr>
          <w:color w:val="3411A3" w:themeColor="text2"/>
        </w:rPr>
        <w:t xml:space="preserve">Employee Progress Tracking: </w:t>
      </w:r>
      <w:r>
        <w:t>Employees can view their progress for the course and update it as needed.</w:t>
      </w:r>
    </w:p>
    <w:p w14:paraId="3876D2DE" w14:textId="77777777" w:rsidR="00F750D8" w:rsidRPr="004C0D62" w:rsidRDefault="00F750D8" w:rsidP="00F750D8">
      <w:pPr>
        <w:ind w:left="720"/>
        <w:rPr>
          <w:b/>
          <w:bCs/>
        </w:rPr>
      </w:pPr>
      <w:r w:rsidRPr="004C0D62">
        <w:rPr>
          <w:b/>
          <w:bCs/>
        </w:rPr>
        <w:t>User Flow</w:t>
      </w:r>
      <w:r>
        <w:rPr>
          <w:b/>
          <w:bCs/>
        </w:rPr>
        <w:t>:</w:t>
      </w:r>
    </w:p>
    <w:p w14:paraId="41847321" w14:textId="77777777" w:rsidR="00F750D8" w:rsidRDefault="00F750D8" w:rsidP="00F750D8">
      <w:pPr>
        <w:pStyle w:val="ListParagraph"/>
        <w:numPr>
          <w:ilvl w:val="0"/>
          <w:numId w:val="20"/>
        </w:numPr>
      </w:pPr>
      <w:r>
        <w:t>Admins:</w:t>
      </w:r>
      <w:r w:rsidRPr="008C44B7">
        <w:t xml:space="preserve"> </w:t>
      </w:r>
    </w:p>
    <w:p w14:paraId="114182B9" w14:textId="77777777" w:rsidR="00F750D8" w:rsidRDefault="00F750D8" w:rsidP="00F750D8">
      <w:pPr>
        <w:pStyle w:val="ListParagraph"/>
        <w:numPr>
          <w:ilvl w:val="1"/>
          <w:numId w:val="20"/>
        </w:numPr>
      </w:pPr>
      <w:r>
        <w:t>Admin selects a course from the course list.</w:t>
      </w:r>
    </w:p>
    <w:p w14:paraId="19409C7F" w14:textId="77777777" w:rsidR="00F750D8" w:rsidRDefault="00F750D8" w:rsidP="00F750D8">
      <w:pPr>
        <w:pStyle w:val="ListParagraph"/>
        <w:numPr>
          <w:ilvl w:val="1"/>
          <w:numId w:val="20"/>
        </w:numPr>
      </w:pPr>
      <w:r>
        <w:t>Detailed course information is displayed, including all key features.</w:t>
      </w:r>
    </w:p>
    <w:p w14:paraId="5EC06AD5" w14:textId="77777777" w:rsidR="00F750D8" w:rsidRDefault="00F750D8" w:rsidP="00F750D8">
      <w:pPr>
        <w:pStyle w:val="ListParagraph"/>
        <w:numPr>
          <w:ilvl w:val="0"/>
          <w:numId w:val="20"/>
        </w:numPr>
      </w:pPr>
      <w:r>
        <w:t>Employees:</w:t>
      </w:r>
    </w:p>
    <w:p w14:paraId="16CF5E26" w14:textId="77777777" w:rsidR="00F750D8" w:rsidRDefault="00F750D8" w:rsidP="00F750D8">
      <w:pPr>
        <w:pStyle w:val="ListParagraph"/>
        <w:numPr>
          <w:ilvl w:val="1"/>
          <w:numId w:val="20"/>
        </w:numPr>
      </w:pPr>
      <w:r>
        <w:t>Employee selects a course from their assigned courses.</w:t>
      </w:r>
    </w:p>
    <w:p w14:paraId="2C5B9972" w14:textId="77777777" w:rsidR="00F750D8" w:rsidRDefault="00F750D8" w:rsidP="00F750D8">
      <w:pPr>
        <w:pStyle w:val="ListParagraph"/>
        <w:numPr>
          <w:ilvl w:val="1"/>
          <w:numId w:val="20"/>
        </w:numPr>
      </w:pPr>
      <w:r>
        <w:t>Detailed course information is displayed, including their progress.</w:t>
      </w:r>
    </w:p>
    <w:p w14:paraId="511A6263" w14:textId="77777777" w:rsidR="00F750D8" w:rsidRDefault="00F750D8" w:rsidP="00F750D8">
      <w:pPr>
        <w:pStyle w:val="ListParagraph"/>
        <w:numPr>
          <w:ilvl w:val="1"/>
          <w:numId w:val="20"/>
        </w:numPr>
      </w:pPr>
      <w:r>
        <w:t>Employee can update their progress for the course.</w:t>
      </w:r>
    </w:p>
    <w:p w14:paraId="7C3D3DBD" w14:textId="77777777" w:rsidR="00F750D8" w:rsidRDefault="00F750D8" w:rsidP="00F750D8">
      <w:pPr>
        <w:jc w:val="center"/>
      </w:pPr>
      <w:r w:rsidRPr="00406C2F">
        <w:rPr>
          <w:noProof/>
        </w:rPr>
        <w:lastRenderedPageBreak/>
        <w:drawing>
          <wp:inline distT="0" distB="0" distL="0" distR="0" wp14:anchorId="65B3E160" wp14:editId="40DA1E34">
            <wp:extent cx="5743575" cy="3491760"/>
            <wp:effectExtent l="19050" t="19050" r="9525" b="13970"/>
            <wp:docPr id="182287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2356" name="Picture 1" descr="A screenshot of a computer&#10;&#10;Description automatically generated"/>
                    <pic:cNvPicPr/>
                  </pic:nvPicPr>
                  <pic:blipFill>
                    <a:blip r:embed="rId17"/>
                    <a:stretch>
                      <a:fillRect/>
                    </a:stretch>
                  </pic:blipFill>
                  <pic:spPr>
                    <a:xfrm>
                      <a:off x="0" y="0"/>
                      <a:ext cx="5759214" cy="3501267"/>
                    </a:xfrm>
                    <a:prstGeom prst="rect">
                      <a:avLst/>
                    </a:prstGeom>
                    <a:ln>
                      <a:solidFill>
                        <a:schemeClr val="tx1"/>
                      </a:solidFill>
                    </a:ln>
                  </pic:spPr>
                </pic:pic>
              </a:graphicData>
            </a:graphic>
          </wp:inline>
        </w:drawing>
      </w:r>
    </w:p>
    <w:p w14:paraId="54766A54" w14:textId="77777777" w:rsidR="00F750D8" w:rsidRPr="007D0D3F" w:rsidRDefault="00F750D8" w:rsidP="00F750D8">
      <w:pPr>
        <w:jc w:val="center"/>
        <w:rPr>
          <w:smallCaps/>
          <w:color w:val="6E6A6A" w:themeColor="text1" w:themeTint="A5"/>
        </w:rPr>
      </w:pPr>
      <w:r>
        <w:rPr>
          <w:rStyle w:val="SubtleReference"/>
        </w:rPr>
        <w:t>Fig:7 Detailed Course Module -Admin</w:t>
      </w:r>
    </w:p>
    <w:p w14:paraId="5DD9FD4B" w14:textId="77777777" w:rsidR="00F750D8" w:rsidRDefault="00F750D8" w:rsidP="00F750D8">
      <w:pPr>
        <w:jc w:val="center"/>
        <w:rPr>
          <w:rStyle w:val="SubtleReference"/>
        </w:rPr>
      </w:pPr>
      <w:r w:rsidRPr="00F145BE">
        <w:rPr>
          <w:noProof/>
        </w:rPr>
        <w:drawing>
          <wp:inline distT="0" distB="0" distL="0" distR="0" wp14:anchorId="0AC5942D" wp14:editId="58D2294F">
            <wp:extent cx="5819775" cy="4766327"/>
            <wp:effectExtent l="19050" t="19050" r="9525" b="15240"/>
            <wp:docPr id="206960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3272" name="Picture 1" descr="A screenshot of a computer&#10;&#10;Description automatically generated"/>
                    <pic:cNvPicPr/>
                  </pic:nvPicPr>
                  <pic:blipFill>
                    <a:blip r:embed="rId18"/>
                    <a:stretch>
                      <a:fillRect/>
                    </a:stretch>
                  </pic:blipFill>
                  <pic:spPr>
                    <a:xfrm>
                      <a:off x="0" y="0"/>
                      <a:ext cx="5828372" cy="4773368"/>
                    </a:xfrm>
                    <a:prstGeom prst="rect">
                      <a:avLst/>
                    </a:prstGeom>
                    <a:ln>
                      <a:solidFill>
                        <a:schemeClr val="tx1"/>
                      </a:solidFill>
                    </a:ln>
                  </pic:spPr>
                </pic:pic>
              </a:graphicData>
            </a:graphic>
          </wp:inline>
        </w:drawing>
      </w:r>
    </w:p>
    <w:p w14:paraId="0ED70BDA" w14:textId="77777777" w:rsidR="00F750D8" w:rsidRPr="007D0D3F" w:rsidRDefault="00F750D8" w:rsidP="00F750D8">
      <w:pPr>
        <w:jc w:val="center"/>
        <w:rPr>
          <w:smallCaps/>
          <w:color w:val="6E6A6A" w:themeColor="text1" w:themeTint="A5"/>
        </w:rPr>
      </w:pPr>
      <w:r>
        <w:rPr>
          <w:rStyle w:val="SubtleReference"/>
        </w:rPr>
        <w:t>Fig:8 Detailed Course - Employee</w:t>
      </w:r>
    </w:p>
    <w:p w14:paraId="6AEE695C" w14:textId="77777777" w:rsidR="00F750D8" w:rsidRDefault="00F750D8" w:rsidP="00F750D8">
      <w:pPr>
        <w:pStyle w:val="Heading3"/>
      </w:pPr>
      <w:bookmarkStart w:id="22" w:name="_Toc179816443"/>
      <w:r>
        <w:lastRenderedPageBreak/>
        <w:t>Employee Progress Module</w:t>
      </w:r>
      <w:bookmarkEnd w:id="22"/>
    </w:p>
    <w:p w14:paraId="574CCCFB" w14:textId="77777777" w:rsidR="00F750D8" w:rsidRPr="004C0D62" w:rsidRDefault="00F750D8" w:rsidP="00F750D8">
      <w:pPr>
        <w:ind w:left="720"/>
        <w:rPr>
          <w:b/>
          <w:bCs/>
        </w:rPr>
      </w:pPr>
      <w:r w:rsidRPr="004C0D62">
        <w:rPr>
          <w:b/>
          <w:bCs/>
        </w:rPr>
        <w:t>Overview</w:t>
      </w:r>
      <w:r>
        <w:rPr>
          <w:b/>
          <w:bCs/>
        </w:rPr>
        <w:t>:</w:t>
      </w:r>
    </w:p>
    <w:p w14:paraId="38609C04" w14:textId="77777777" w:rsidR="00F750D8" w:rsidRDefault="00F750D8" w:rsidP="00F750D8">
      <w:pPr>
        <w:ind w:left="720" w:firstLine="720"/>
      </w:pPr>
      <w:r w:rsidRPr="00032E1D">
        <w:t>The Employee Progress Module allows Admins to monitor and manage employee course progress effectively. It provides a comprehensive view of assigned courses and their current progress status.</w:t>
      </w:r>
    </w:p>
    <w:p w14:paraId="6D4E0F54" w14:textId="77777777" w:rsidR="00F750D8" w:rsidRPr="004C0D62" w:rsidRDefault="00F750D8" w:rsidP="00F750D8">
      <w:pPr>
        <w:ind w:left="720"/>
        <w:rPr>
          <w:b/>
          <w:bCs/>
        </w:rPr>
      </w:pPr>
      <w:r w:rsidRPr="004C0D62">
        <w:rPr>
          <w:b/>
          <w:bCs/>
        </w:rPr>
        <w:t>Key Features</w:t>
      </w:r>
      <w:r>
        <w:rPr>
          <w:b/>
          <w:bCs/>
        </w:rPr>
        <w:t>:</w:t>
      </w:r>
    </w:p>
    <w:p w14:paraId="66AF0D76" w14:textId="77777777" w:rsidR="00F750D8" w:rsidRDefault="00F750D8" w:rsidP="00F750D8">
      <w:pPr>
        <w:pStyle w:val="ListParagraph"/>
        <w:numPr>
          <w:ilvl w:val="0"/>
          <w:numId w:val="18"/>
        </w:numPr>
      </w:pPr>
      <w:r w:rsidRPr="008C061D">
        <w:rPr>
          <w:color w:val="3411A3" w:themeColor="text2"/>
        </w:rPr>
        <w:t xml:space="preserve">Employee Course Table: </w:t>
      </w:r>
      <w:r>
        <w:t>Displays a list of employees and their assigned courses, including the latest progress state for each course.</w:t>
      </w:r>
    </w:p>
    <w:p w14:paraId="64A4631F" w14:textId="77777777" w:rsidR="00F750D8" w:rsidRDefault="00F750D8" w:rsidP="00F750D8">
      <w:pPr>
        <w:pStyle w:val="ListParagraph"/>
        <w:numPr>
          <w:ilvl w:val="0"/>
          <w:numId w:val="18"/>
        </w:numPr>
      </w:pPr>
      <w:r w:rsidRPr="008C061D">
        <w:rPr>
          <w:color w:val="3411A3" w:themeColor="text2"/>
        </w:rPr>
        <w:t xml:space="preserve">Filters and Search Bar: </w:t>
      </w:r>
      <w:r>
        <w:t>Admins can filter the list based on criteria such as course status or designation and a search bar allows for quick access to specific courses.</w:t>
      </w:r>
    </w:p>
    <w:p w14:paraId="117B94C0" w14:textId="77777777" w:rsidR="00F750D8" w:rsidRDefault="00F750D8" w:rsidP="00F750D8">
      <w:pPr>
        <w:pStyle w:val="ListParagraph"/>
        <w:numPr>
          <w:ilvl w:val="0"/>
          <w:numId w:val="18"/>
        </w:numPr>
      </w:pPr>
      <w:r w:rsidRPr="00047D1B">
        <w:rPr>
          <w:color w:val="3411A3" w:themeColor="text2"/>
        </w:rPr>
        <w:t>Sort By Options:</w:t>
      </w:r>
      <w:r>
        <w:rPr>
          <w:color w:val="3411A3" w:themeColor="text2"/>
        </w:rPr>
        <w:t xml:space="preserve"> </w:t>
      </w:r>
      <w:r>
        <w:t>Admins can sort the table by various attributes, such as employee name, course name, or progress status.</w:t>
      </w:r>
    </w:p>
    <w:p w14:paraId="4D064039" w14:textId="77777777" w:rsidR="00F750D8" w:rsidRDefault="00F750D8" w:rsidP="00F750D8">
      <w:pPr>
        <w:pStyle w:val="ListParagraph"/>
        <w:numPr>
          <w:ilvl w:val="0"/>
          <w:numId w:val="18"/>
        </w:numPr>
      </w:pPr>
      <w:r w:rsidRPr="008C061D">
        <w:rPr>
          <w:color w:val="3411A3" w:themeColor="text2"/>
        </w:rPr>
        <w:t xml:space="preserve">Course Assignment: </w:t>
      </w:r>
      <w:r>
        <w:t>Admins can easily assign new courses to employees directly from the table interface.</w:t>
      </w:r>
    </w:p>
    <w:p w14:paraId="03DAA693" w14:textId="77777777" w:rsidR="00F750D8" w:rsidRPr="004C0D62" w:rsidRDefault="00F750D8" w:rsidP="00F750D8">
      <w:pPr>
        <w:ind w:left="720"/>
        <w:rPr>
          <w:b/>
          <w:bCs/>
        </w:rPr>
      </w:pPr>
      <w:r w:rsidRPr="004C0D62">
        <w:rPr>
          <w:b/>
          <w:bCs/>
        </w:rPr>
        <w:t>User Flow</w:t>
      </w:r>
      <w:r>
        <w:rPr>
          <w:b/>
          <w:bCs/>
        </w:rPr>
        <w:t>:</w:t>
      </w:r>
    </w:p>
    <w:p w14:paraId="7634FD09" w14:textId="77777777" w:rsidR="00F750D8" w:rsidRDefault="00F750D8" w:rsidP="00F750D8">
      <w:pPr>
        <w:pStyle w:val="ListParagraph"/>
        <w:numPr>
          <w:ilvl w:val="0"/>
          <w:numId w:val="21"/>
        </w:numPr>
      </w:pPr>
      <w:r>
        <w:t>Admin navigates to the Employee Progress section.</w:t>
      </w:r>
    </w:p>
    <w:p w14:paraId="69DC45D7" w14:textId="77777777" w:rsidR="00F750D8" w:rsidRDefault="00F750D8" w:rsidP="00F750D8">
      <w:pPr>
        <w:pStyle w:val="ListParagraph"/>
        <w:numPr>
          <w:ilvl w:val="0"/>
          <w:numId w:val="21"/>
        </w:numPr>
      </w:pPr>
      <w:r>
        <w:t>Admin views the table listing all employees, their assigned courses, and the latest progress states.</w:t>
      </w:r>
    </w:p>
    <w:p w14:paraId="427047CF" w14:textId="77777777" w:rsidR="00F750D8" w:rsidRDefault="00F750D8" w:rsidP="00F750D8">
      <w:pPr>
        <w:pStyle w:val="ListParagraph"/>
        <w:numPr>
          <w:ilvl w:val="0"/>
          <w:numId w:val="21"/>
        </w:numPr>
      </w:pPr>
      <w:r>
        <w:t>Admin uses filters, the search bar, or sort options to refine the displayed data.</w:t>
      </w:r>
    </w:p>
    <w:p w14:paraId="687FAFF5" w14:textId="77777777" w:rsidR="00F750D8" w:rsidRDefault="00F750D8" w:rsidP="00F750D8">
      <w:pPr>
        <w:pStyle w:val="ListParagraph"/>
        <w:numPr>
          <w:ilvl w:val="0"/>
          <w:numId w:val="21"/>
        </w:numPr>
      </w:pPr>
      <w:r>
        <w:t>Admin selects an employee to view more details or assigns new courses as needed.</w:t>
      </w:r>
    </w:p>
    <w:p w14:paraId="058E2918" w14:textId="77777777" w:rsidR="00F750D8" w:rsidRDefault="00F750D8" w:rsidP="00F750D8">
      <w:pPr>
        <w:pStyle w:val="ListParagraph"/>
        <w:numPr>
          <w:ilvl w:val="0"/>
          <w:numId w:val="0"/>
        </w:numPr>
        <w:ind w:left="1440"/>
      </w:pPr>
    </w:p>
    <w:p w14:paraId="39CB1E17" w14:textId="77777777" w:rsidR="00F750D8" w:rsidRDefault="00F750D8" w:rsidP="00F750D8">
      <w:pPr>
        <w:jc w:val="center"/>
      </w:pPr>
      <w:r w:rsidRPr="000866AF">
        <w:rPr>
          <w:noProof/>
        </w:rPr>
        <w:drawing>
          <wp:inline distT="0" distB="0" distL="0" distR="0" wp14:anchorId="1187A6ED" wp14:editId="5FDF8E74">
            <wp:extent cx="5700395" cy="2805385"/>
            <wp:effectExtent l="19050" t="19050" r="14605" b="14605"/>
            <wp:docPr id="42249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4127" name="Picture 1" descr="A screenshot of a computer&#10;&#10;Description automatically generated"/>
                    <pic:cNvPicPr/>
                  </pic:nvPicPr>
                  <pic:blipFill>
                    <a:blip r:embed="rId19"/>
                    <a:stretch>
                      <a:fillRect/>
                    </a:stretch>
                  </pic:blipFill>
                  <pic:spPr>
                    <a:xfrm>
                      <a:off x="0" y="0"/>
                      <a:ext cx="5714422" cy="2812288"/>
                    </a:xfrm>
                    <a:prstGeom prst="rect">
                      <a:avLst/>
                    </a:prstGeom>
                    <a:ln>
                      <a:solidFill>
                        <a:schemeClr val="tx1"/>
                      </a:solidFill>
                    </a:ln>
                  </pic:spPr>
                </pic:pic>
              </a:graphicData>
            </a:graphic>
          </wp:inline>
        </w:drawing>
      </w:r>
    </w:p>
    <w:p w14:paraId="404E1DD0" w14:textId="77777777" w:rsidR="00F750D8" w:rsidRPr="007D0D3F" w:rsidRDefault="00F750D8" w:rsidP="00F750D8">
      <w:pPr>
        <w:jc w:val="center"/>
        <w:rPr>
          <w:smallCaps/>
          <w:color w:val="6E6A6A" w:themeColor="text1" w:themeTint="A5"/>
        </w:rPr>
      </w:pPr>
      <w:r>
        <w:rPr>
          <w:rStyle w:val="SubtleReference"/>
        </w:rPr>
        <w:t>Fig:9 Employee Course Progress - Admin</w:t>
      </w:r>
    </w:p>
    <w:p w14:paraId="0FDA9D04" w14:textId="77777777" w:rsidR="00F750D8" w:rsidRDefault="00F750D8" w:rsidP="00F750D8"/>
    <w:p w14:paraId="50C65DDF" w14:textId="00F0F06A" w:rsidR="00F750D8" w:rsidRDefault="00495535" w:rsidP="00495535">
      <w:pPr>
        <w:jc w:val="center"/>
      </w:pPr>
      <w:r w:rsidRPr="00495535">
        <w:rPr>
          <w:noProof/>
        </w:rPr>
        <w:lastRenderedPageBreak/>
        <w:drawing>
          <wp:inline distT="0" distB="0" distL="0" distR="0" wp14:anchorId="11AFC1B2" wp14:editId="40AA1B83">
            <wp:extent cx="5572125" cy="3276531"/>
            <wp:effectExtent l="0" t="0" r="0" b="635"/>
            <wp:docPr id="15297687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8741" name="Picture 1" descr="A screenshot of a computer"/>
                    <pic:cNvPicPr/>
                  </pic:nvPicPr>
                  <pic:blipFill>
                    <a:blip r:embed="rId20"/>
                    <a:stretch>
                      <a:fillRect/>
                    </a:stretch>
                  </pic:blipFill>
                  <pic:spPr>
                    <a:xfrm>
                      <a:off x="0" y="0"/>
                      <a:ext cx="5581579" cy="3282090"/>
                    </a:xfrm>
                    <a:prstGeom prst="rect">
                      <a:avLst/>
                    </a:prstGeom>
                  </pic:spPr>
                </pic:pic>
              </a:graphicData>
            </a:graphic>
          </wp:inline>
        </w:drawing>
      </w:r>
    </w:p>
    <w:p w14:paraId="650C0F6C" w14:textId="77777777" w:rsidR="00F750D8" w:rsidRPr="007D0D3F" w:rsidRDefault="00F750D8" w:rsidP="00F750D8">
      <w:pPr>
        <w:jc w:val="center"/>
        <w:rPr>
          <w:smallCaps/>
          <w:color w:val="6E6A6A" w:themeColor="text1" w:themeTint="A5"/>
        </w:rPr>
      </w:pPr>
      <w:r>
        <w:rPr>
          <w:rStyle w:val="SubtleReference"/>
        </w:rPr>
        <w:t>Fig:10 Assign Employee Course - Admin</w:t>
      </w:r>
    </w:p>
    <w:p w14:paraId="1AB89327" w14:textId="77777777" w:rsidR="00F750D8" w:rsidRPr="00F463A1" w:rsidRDefault="00F750D8" w:rsidP="00F750D8"/>
    <w:p w14:paraId="35F20EBE" w14:textId="77777777" w:rsidR="00F750D8" w:rsidRDefault="00F750D8" w:rsidP="00F750D8">
      <w:pPr>
        <w:pStyle w:val="Heading3"/>
      </w:pPr>
      <w:bookmarkStart w:id="23" w:name="_Toc179816444"/>
      <w:r w:rsidRPr="00802AE3">
        <w:t>Profile Management</w:t>
      </w:r>
      <w:r>
        <w:t xml:space="preserve"> Module</w:t>
      </w:r>
      <w:bookmarkEnd w:id="23"/>
    </w:p>
    <w:p w14:paraId="222C651E" w14:textId="77777777" w:rsidR="00F750D8" w:rsidRPr="004C0D62" w:rsidRDefault="00F750D8" w:rsidP="00F750D8">
      <w:pPr>
        <w:ind w:left="720"/>
        <w:rPr>
          <w:b/>
          <w:bCs/>
        </w:rPr>
      </w:pPr>
      <w:r w:rsidRPr="004C0D62">
        <w:rPr>
          <w:b/>
          <w:bCs/>
        </w:rPr>
        <w:t>Overview</w:t>
      </w:r>
      <w:r>
        <w:rPr>
          <w:b/>
          <w:bCs/>
        </w:rPr>
        <w:t>:</w:t>
      </w:r>
    </w:p>
    <w:p w14:paraId="1C2FFE6D" w14:textId="77777777" w:rsidR="00F750D8" w:rsidRDefault="00F750D8" w:rsidP="00F750D8">
      <w:pPr>
        <w:ind w:left="720" w:firstLine="720"/>
      </w:pPr>
      <w:r w:rsidRPr="00372352">
        <w:t>The Profile Management Module allows both Admins and Employees to view and edit their profiles.</w:t>
      </w:r>
    </w:p>
    <w:p w14:paraId="78405CDB" w14:textId="77777777" w:rsidR="00F750D8" w:rsidRPr="004C0D62" w:rsidRDefault="00F750D8" w:rsidP="00F750D8">
      <w:pPr>
        <w:ind w:left="720"/>
        <w:rPr>
          <w:b/>
          <w:bCs/>
        </w:rPr>
      </w:pPr>
      <w:r w:rsidRPr="004C0D62">
        <w:rPr>
          <w:b/>
          <w:bCs/>
        </w:rPr>
        <w:t>Key Features</w:t>
      </w:r>
      <w:r>
        <w:rPr>
          <w:b/>
          <w:bCs/>
        </w:rPr>
        <w:t>:</w:t>
      </w:r>
    </w:p>
    <w:p w14:paraId="583745C7" w14:textId="77777777" w:rsidR="00F750D8" w:rsidRDefault="00F750D8" w:rsidP="00F750D8">
      <w:pPr>
        <w:pStyle w:val="ListParagraph"/>
        <w:numPr>
          <w:ilvl w:val="0"/>
          <w:numId w:val="18"/>
        </w:numPr>
      </w:pPr>
      <w:r w:rsidRPr="0086099F">
        <w:rPr>
          <w:color w:val="3411A3" w:themeColor="text2"/>
        </w:rPr>
        <w:t xml:space="preserve">Profile Information: </w:t>
      </w:r>
      <w:r>
        <w:t>Displays personal details such as name, gender, phone, mail, along with designation.</w:t>
      </w:r>
    </w:p>
    <w:p w14:paraId="5B7CC5D3" w14:textId="77777777" w:rsidR="00F750D8" w:rsidRPr="0086099F" w:rsidRDefault="00F750D8" w:rsidP="00F750D8">
      <w:pPr>
        <w:pStyle w:val="ListParagraph"/>
        <w:numPr>
          <w:ilvl w:val="0"/>
          <w:numId w:val="18"/>
        </w:numPr>
        <w:rPr>
          <w:b/>
          <w:bCs/>
        </w:rPr>
      </w:pPr>
      <w:r w:rsidRPr="0086099F">
        <w:rPr>
          <w:color w:val="3411A3" w:themeColor="text2"/>
        </w:rPr>
        <w:t>Edit Functionality:</w:t>
      </w:r>
      <w:r>
        <w:t xml:space="preserve"> Users can update their data to ensure information is </w:t>
      </w:r>
      <w:proofErr w:type="gramStart"/>
      <w:r>
        <w:t>current, but</w:t>
      </w:r>
      <w:proofErr w:type="gramEnd"/>
      <w:r>
        <w:t xml:space="preserve"> cannot change their designation and mail.</w:t>
      </w:r>
    </w:p>
    <w:p w14:paraId="5CBE0405" w14:textId="77777777" w:rsidR="00F750D8" w:rsidRPr="0086099F" w:rsidRDefault="00F750D8" w:rsidP="00F750D8">
      <w:pPr>
        <w:ind w:firstLine="720"/>
        <w:rPr>
          <w:b/>
          <w:bCs/>
        </w:rPr>
      </w:pPr>
      <w:r w:rsidRPr="0086099F">
        <w:rPr>
          <w:b/>
          <w:bCs/>
        </w:rPr>
        <w:t>User Flow:</w:t>
      </w:r>
    </w:p>
    <w:p w14:paraId="00AD21E4" w14:textId="77777777" w:rsidR="00F750D8" w:rsidRDefault="00F750D8" w:rsidP="00F750D8">
      <w:pPr>
        <w:pStyle w:val="ListParagraph"/>
        <w:numPr>
          <w:ilvl w:val="0"/>
          <w:numId w:val="22"/>
        </w:numPr>
      </w:pPr>
      <w:r>
        <w:t>User accesses the Profile Management page.</w:t>
      </w:r>
    </w:p>
    <w:p w14:paraId="0CF9D4CA" w14:textId="77777777" w:rsidR="00F750D8" w:rsidRDefault="00F750D8" w:rsidP="00F750D8">
      <w:pPr>
        <w:pStyle w:val="ListParagraph"/>
        <w:numPr>
          <w:ilvl w:val="0"/>
          <w:numId w:val="22"/>
        </w:numPr>
      </w:pPr>
      <w:r>
        <w:t>User views their current details and can make updates to their profile.</w:t>
      </w:r>
    </w:p>
    <w:p w14:paraId="6764FC42" w14:textId="77777777" w:rsidR="00F750D8" w:rsidRDefault="00F750D8" w:rsidP="00F750D8">
      <w:pPr>
        <w:pStyle w:val="ListParagraph"/>
        <w:numPr>
          <w:ilvl w:val="0"/>
          <w:numId w:val="22"/>
        </w:numPr>
      </w:pPr>
      <w:r>
        <w:t>Changes are saved and reflected in the profile.</w:t>
      </w:r>
    </w:p>
    <w:p w14:paraId="282E6222" w14:textId="77777777" w:rsidR="00F750D8" w:rsidRDefault="00F750D8" w:rsidP="00F750D8">
      <w:pPr>
        <w:pStyle w:val="ListParagraph"/>
        <w:numPr>
          <w:ilvl w:val="0"/>
          <w:numId w:val="0"/>
        </w:numPr>
        <w:ind w:left="1440"/>
      </w:pPr>
    </w:p>
    <w:p w14:paraId="16776E99" w14:textId="77777777" w:rsidR="00F750D8" w:rsidRDefault="00F750D8" w:rsidP="00F750D8">
      <w:pPr>
        <w:jc w:val="center"/>
      </w:pPr>
      <w:r w:rsidRPr="00C33B01">
        <w:rPr>
          <w:noProof/>
        </w:rPr>
        <w:drawing>
          <wp:inline distT="0" distB="0" distL="0" distR="0" wp14:anchorId="653317F8" wp14:editId="32971047">
            <wp:extent cx="3990975" cy="2018012"/>
            <wp:effectExtent l="19050" t="19050" r="9525" b="20955"/>
            <wp:docPr id="200732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4878" name="Picture 1" descr="A screenshot of a computer&#10;&#10;Description automatically generated"/>
                    <pic:cNvPicPr/>
                  </pic:nvPicPr>
                  <pic:blipFill>
                    <a:blip r:embed="rId21"/>
                    <a:stretch>
                      <a:fillRect/>
                    </a:stretch>
                  </pic:blipFill>
                  <pic:spPr>
                    <a:xfrm>
                      <a:off x="0" y="0"/>
                      <a:ext cx="4013998" cy="2029654"/>
                    </a:xfrm>
                    <a:prstGeom prst="rect">
                      <a:avLst/>
                    </a:prstGeom>
                    <a:ln>
                      <a:solidFill>
                        <a:schemeClr val="tx1"/>
                      </a:solidFill>
                    </a:ln>
                  </pic:spPr>
                </pic:pic>
              </a:graphicData>
            </a:graphic>
          </wp:inline>
        </w:drawing>
      </w:r>
    </w:p>
    <w:p w14:paraId="7EDA988E" w14:textId="77777777" w:rsidR="00F750D8" w:rsidRPr="00C33B01" w:rsidRDefault="00F750D8" w:rsidP="00F750D8">
      <w:pPr>
        <w:jc w:val="center"/>
        <w:rPr>
          <w:smallCaps/>
          <w:color w:val="6E6A6A" w:themeColor="text1" w:themeTint="A5"/>
        </w:rPr>
      </w:pPr>
      <w:r>
        <w:rPr>
          <w:rStyle w:val="SubtleReference"/>
        </w:rPr>
        <w:t>Fig:11 View Profile Module</w:t>
      </w:r>
    </w:p>
    <w:p w14:paraId="231B6989" w14:textId="77777777" w:rsidR="00F750D8" w:rsidRDefault="00F750D8" w:rsidP="00F750D8">
      <w:pPr>
        <w:jc w:val="center"/>
      </w:pPr>
      <w:r w:rsidRPr="00B10F08">
        <w:rPr>
          <w:noProof/>
        </w:rPr>
        <w:lastRenderedPageBreak/>
        <w:drawing>
          <wp:inline distT="0" distB="0" distL="0" distR="0" wp14:anchorId="3F10E68E" wp14:editId="0669BDF7">
            <wp:extent cx="4295775" cy="2189018"/>
            <wp:effectExtent l="19050" t="19050" r="9525" b="20955"/>
            <wp:docPr id="9386053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856" name="Picture 1" descr="A screenshot of a computer"/>
                    <pic:cNvPicPr/>
                  </pic:nvPicPr>
                  <pic:blipFill>
                    <a:blip r:embed="rId22"/>
                    <a:stretch>
                      <a:fillRect/>
                    </a:stretch>
                  </pic:blipFill>
                  <pic:spPr>
                    <a:xfrm>
                      <a:off x="0" y="0"/>
                      <a:ext cx="4307370" cy="2194926"/>
                    </a:xfrm>
                    <a:prstGeom prst="rect">
                      <a:avLst/>
                    </a:prstGeom>
                    <a:ln>
                      <a:solidFill>
                        <a:schemeClr val="tx1"/>
                      </a:solidFill>
                    </a:ln>
                  </pic:spPr>
                </pic:pic>
              </a:graphicData>
            </a:graphic>
          </wp:inline>
        </w:drawing>
      </w:r>
    </w:p>
    <w:p w14:paraId="6DAC809D" w14:textId="77777777" w:rsidR="00F750D8" w:rsidRPr="00C33B01" w:rsidRDefault="00F750D8" w:rsidP="00F750D8">
      <w:pPr>
        <w:jc w:val="center"/>
        <w:rPr>
          <w:smallCaps/>
          <w:color w:val="6E6A6A" w:themeColor="text1" w:themeTint="A5"/>
        </w:rPr>
      </w:pPr>
      <w:r>
        <w:rPr>
          <w:rStyle w:val="SubtleReference"/>
        </w:rPr>
        <w:t>Fig:12 Edit Profile Module</w:t>
      </w:r>
    </w:p>
    <w:p w14:paraId="0DCEEAB1" w14:textId="77777777" w:rsidR="00F750D8" w:rsidRPr="00F463A1" w:rsidRDefault="00F750D8" w:rsidP="00F750D8">
      <w:pPr>
        <w:jc w:val="center"/>
      </w:pPr>
    </w:p>
    <w:p w14:paraId="560E5241" w14:textId="77777777" w:rsidR="00F750D8" w:rsidRDefault="00F750D8" w:rsidP="00F750D8">
      <w:pPr>
        <w:pStyle w:val="Heading3"/>
      </w:pPr>
      <w:bookmarkStart w:id="24" w:name="_Toc179816445"/>
      <w:r w:rsidRPr="00470FE8">
        <w:t>Manage Skills</w:t>
      </w:r>
      <w:r>
        <w:t xml:space="preserve"> Module</w:t>
      </w:r>
      <w:bookmarkEnd w:id="24"/>
    </w:p>
    <w:p w14:paraId="7E766C2A" w14:textId="77777777" w:rsidR="00F750D8" w:rsidRPr="004C0D62" w:rsidRDefault="00F750D8" w:rsidP="00F750D8">
      <w:pPr>
        <w:ind w:left="720"/>
        <w:rPr>
          <w:b/>
          <w:bCs/>
        </w:rPr>
      </w:pPr>
      <w:r w:rsidRPr="004C0D62">
        <w:rPr>
          <w:b/>
          <w:bCs/>
        </w:rPr>
        <w:t>Overview</w:t>
      </w:r>
      <w:r>
        <w:rPr>
          <w:b/>
          <w:bCs/>
        </w:rPr>
        <w:t>:</w:t>
      </w:r>
    </w:p>
    <w:p w14:paraId="20207E52" w14:textId="77777777" w:rsidR="00F750D8" w:rsidRDefault="00F750D8" w:rsidP="00F750D8">
      <w:pPr>
        <w:ind w:left="720" w:firstLine="720"/>
      </w:pPr>
      <w:r w:rsidRPr="00343761">
        <w:t>The Manage Skills Module enables Employees to view and manage their skills within the application. As employees’ complete courses, their skill levels are automatically updated based on their progress.</w:t>
      </w:r>
    </w:p>
    <w:p w14:paraId="199ADB65" w14:textId="77777777" w:rsidR="00F750D8" w:rsidRPr="004C0D62" w:rsidRDefault="00F750D8" w:rsidP="00F750D8">
      <w:pPr>
        <w:ind w:left="720"/>
        <w:rPr>
          <w:b/>
          <w:bCs/>
        </w:rPr>
      </w:pPr>
      <w:r w:rsidRPr="004C0D62">
        <w:rPr>
          <w:b/>
          <w:bCs/>
        </w:rPr>
        <w:t>Key Features</w:t>
      </w:r>
      <w:r>
        <w:rPr>
          <w:b/>
          <w:bCs/>
        </w:rPr>
        <w:t>:</w:t>
      </w:r>
    </w:p>
    <w:p w14:paraId="64DF6FBB" w14:textId="77777777" w:rsidR="00F750D8" w:rsidRDefault="00F750D8" w:rsidP="00F750D8">
      <w:pPr>
        <w:pStyle w:val="ListParagraph"/>
        <w:numPr>
          <w:ilvl w:val="0"/>
          <w:numId w:val="18"/>
        </w:numPr>
      </w:pPr>
      <w:r w:rsidRPr="00535091">
        <w:rPr>
          <w:color w:val="3411A3" w:themeColor="text2"/>
        </w:rPr>
        <w:t xml:space="preserve">Skill Overview: </w:t>
      </w:r>
      <w:r>
        <w:t>Displays current skills along with proficiency levels that reflect the employee's progress and course completions.</w:t>
      </w:r>
    </w:p>
    <w:p w14:paraId="6ACE420E" w14:textId="77777777" w:rsidR="00F750D8" w:rsidRDefault="00F750D8" w:rsidP="00F750D8">
      <w:pPr>
        <w:pStyle w:val="ListParagraph"/>
        <w:numPr>
          <w:ilvl w:val="0"/>
          <w:numId w:val="18"/>
        </w:numPr>
      </w:pPr>
      <w:r w:rsidRPr="00535091">
        <w:rPr>
          <w:color w:val="3411A3" w:themeColor="text2"/>
        </w:rPr>
        <w:t xml:space="preserve">Automatic Skill Level Update: </w:t>
      </w:r>
      <w:r>
        <w:t>When an employee completes a course with a greater skill level, their corresponding skill proficiency level increases automatically.</w:t>
      </w:r>
    </w:p>
    <w:p w14:paraId="05C90D39" w14:textId="77777777" w:rsidR="00F750D8" w:rsidRDefault="00F750D8" w:rsidP="00F750D8">
      <w:pPr>
        <w:pStyle w:val="ListParagraph"/>
        <w:numPr>
          <w:ilvl w:val="0"/>
          <w:numId w:val="18"/>
        </w:numPr>
      </w:pPr>
      <w:r w:rsidRPr="00535091">
        <w:rPr>
          <w:color w:val="3411A3" w:themeColor="text2"/>
        </w:rPr>
        <w:t xml:space="preserve">Skill Addition: </w:t>
      </w:r>
      <w:r>
        <w:t>Employees can add new skills manually along with their proficiency levels.</w:t>
      </w:r>
    </w:p>
    <w:p w14:paraId="0D0CFA2F" w14:textId="77777777" w:rsidR="00F750D8" w:rsidRDefault="00F750D8" w:rsidP="00F750D8">
      <w:pPr>
        <w:pStyle w:val="ListParagraph"/>
        <w:numPr>
          <w:ilvl w:val="0"/>
          <w:numId w:val="0"/>
        </w:numPr>
        <w:ind w:left="1440"/>
      </w:pPr>
    </w:p>
    <w:p w14:paraId="45E69293" w14:textId="77777777" w:rsidR="00F750D8" w:rsidRPr="004C0D62" w:rsidRDefault="00F750D8" w:rsidP="00F750D8">
      <w:pPr>
        <w:ind w:left="720"/>
        <w:rPr>
          <w:b/>
          <w:bCs/>
        </w:rPr>
      </w:pPr>
      <w:r w:rsidRPr="004C0D62">
        <w:rPr>
          <w:b/>
          <w:bCs/>
        </w:rPr>
        <w:t>User Flow</w:t>
      </w:r>
      <w:r>
        <w:rPr>
          <w:b/>
          <w:bCs/>
        </w:rPr>
        <w:t>:</w:t>
      </w:r>
    </w:p>
    <w:p w14:paraId="3991DF67" w14:textId="77777777" w:rsidR="00F750D8" w:rsidRDefault="00F750D8" w:rsidP="00F750D8">
      <w:pPr>
        <w:pStyle w:val="ListParagraph"/>
        <w:numPr>
          <w:ilvl w:val="0"/>
          <w:numId w:val="19"/>
        </w:numPr>
      </w:pPr>
      <w:r>
        <w:t>Employee navigates to the Manage Skills page.</w:t>
      </w:r>
    </w:p>
    <w:p w14:paraId="2C344FA1" w14:textId="77777777" w:rsidR="00F750D8" w:rsidRDefault="00F750D8" w:rsidP="00F750D8">
      <w:pPr>
        <w:pStyle w:val="ListParagraph"/>
        <w:numPr>
          <w:ilvl w:val="0"/>
          <w:numId w:val="19"/>
        </w:numPr>
      </w:pPr>
      <w:r>
        <w:t>Employee views existing skills and their current proficiency levels.</w:t>
      </w:r>
    </w:p>
    <w:p w14:paraId="6DDFABD4" w14:textId="77777777" w:rsidR="00F750D8" w:rsidRDefault="00F750D8" w:rsidP="00F750D8">
      <w:pPr>
        <w:pStyle w:val="ListParagraph"/>
        <w:numPr>
          <w:ilvl w:val="0"/>
          <w:numId w:val="19"/>
        </w:numPr>
      </w:pPr>
      <w:r>
        <w:t>Upon course completion, the system automatically updates relevant skills.</w:t>
      </w:r>
    </w:p>
    <w:p w14:paraId="38CFC3C6" w14:textId="77777777" w:rsidR="00F750D8" w:rsidRDefault="00F750D8" w:rsidP="00F750D8">
      <w:pPr>
        <w:pStyle w:val="ListParagraph"/>
        <w:numPr>
          <w:ilvl w:val="0"/>
          <w:numId w:val="19"/>
        </w:numPr>
      </w:pPr>
      <w:r>
        <w:t>Employee can add new skills or manually along with their proficiency levels.</w:t>
      </w:r>
    </w:p>
    <w:p w14:paraId="1596622B" w14:textId="77777777" w:rsidR="00F750D8" w:rsidRDefault="00F750D8" w:rsidP="00F750D8">
      <w:pPr>
        <w:pStyle w:val="ListParagraph"/>
        <w:numPr>
          <w:ilvl w:val="0"/>
          <w:numId w:val="0"/>
        </w:numPr>
        <w:spacing w:line="240" w:lineRule="auto"/>
        <w:ind w:left="1440"/>
      </w:pPr>
    </w:p>
    <w:p w14:paraId="4540B9ED" w14:textId="77777777" w:rsidR="00F750D8" w:rsidRDefault="00F750D8" w:rsidP="00F750D8">
      <w:pPr>
        <w:jc w:val="center"/>
      </w:pPr>
      <w:r w:rsidRPr="00654AEA">
        <w:rPr>
          <w:noProof/>
        </w:rPr>
        <w:drawing>
          <wp:inline distT="0" distB="0" distL="0" distR="0" wp14:anchorId="21A9612F" wp14:editId="7A02013E">
            <wp:extent cx="5562600" cy="2123677"/>
            <wp:effectExtent l="19050" t="19050" r="19050" b="10160"/>
            <wp:docPr id="3732240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7803" name="Picture 1" descr="A screenshot of a computer"/>
                    <pic:cNvPicPr/>
                  </pic:nvPicPr>
                  <pic:blipFill>
                    <a:blip r:embed="rId23"/>
                    <a:stretch>
                      <a:fillRect/>
                    </a:stretch>
                  </pic:blipFill>
                  <pic:spPr>
                    <a:xfrm>
                      <a:off x="0" y="0"/>
                      <a:ext cx="5594641" cy="2135909"/>
                    </a:xfrm>
                    <a:prstGeom prst="rect">
                      <a:avLst/>
                    </a:prstGeom>
                    <a:ln>
                      <a:solidFill>
                        <a:schemeClr val="tx1"/>
                      </a:solidFill>
                    </a:ln>
                  </pic:spPr>
                </pic:pic>
              </a:graphicData>
            </a:graphic>
          </wp:inline>
        </w:drawing>
      </w:r>
    </w:p>
    <w:p w14:paraId="5F299CAD" w14:textId="77777777" w:rsidR="00F750D8" w:rsidRPr="00C33B01" w:rsidRDefault="00F750D8" w:rsidP="00F750D8">
      <w:pPr>
        <w:jc w:val="center"/>
        <w:rPr>
          <w:smallCaps/>
          <w:color w:val="6E6A6A" w:themeColor="text1" w:themeTint="A5"/>
        </w:rPr>
      </w:pPr>
      <w:r>
        <w:rPr>
          <w:rStyle w:val="SubtleReference"/>
        </w:rPr>
        <w:t>Fig:13 Add Skills Module</w:t>
      </w:r>
    </w:p>
    <w:p w14:paraId="5A6C820C" w14:textId="77777777" w:rsidR="00F750D8" w:rsidRDefault="00F750D8" w:rsidP="00F750D8">
      <w:pPr>
        <w:jc w:val="center"/>
      </w:pPr>
      <w:r w:rsidRPr="00F23C44">
        <w:rPr>
          <w:noProof/>
        </w:rPr>
        <w:lastRenderedPageBreak/>
        <w:drawing>
          <wp:inline distT="0" distB="0" distL="0" distR="0" wp14:anchorId="39F69811" wp14:editId="106D5C7B">
            <wp:extent cx="5745818" cy="3295650"/>
            <wp:effectExtent l="19050" t="19050" r="26670" b="19050"/>
            <wp:docPr id="179717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03472" name="Picture 1" descr="A screenshot of a computer&#10;&#10;Description automatically generated"/>
                    <pic:cNvPicPr/>
                  </pic:nvPicPr>
                  <pic:blipFill>
                    <a:blip r:embed="rId24"/>
                    <a:stretch>
                      <a:fillRect/>
                    </a:stretch>
                  </pic:blipFill>
                  <pic:spPr>
                    <a:xfrm>
                      <a:off x="0" y="0"/>
                      <a:ext cx="5757359" cy="3302269"/>
                    </a:xfrm>
                    <a:prstGeom prst="rect">
                      <a:avLst/>
                    </a:prstGeom>
                    <a:ln>
                      <a:solidFill>
                        <a:schemeClr val="tx1"/>
                      </a:solidFill>
                    </a:ln>
                  </pic:spPr>
                </pic:pic>
              </a:graphicData>
            </a:graphic>
          </wp:inline>
        </w:drawing>
      </w:r>
    </w:p>
    <w:p w14:paraId="0FC5E11A" w14:textId="77777777" w:rsidR="00F750D8" w:rsidRPr="00C33B01" w:rsidRDefault="00F750D8" w:rsidP="00F750D8">
      <w:pPr>
        <w:jc w:val="center"/>
        <w:rPr>
          <w:smallCaps/>
          <w:color w:val="6E6A6A" w:themeColor="text1" w:themeTint="A5"/>
        </w:rPr>
      </w:pPr>
      <w:r>
        <w:rPr>
          <w:rStyle w:val="SubtleReference"/>
        </w:rPr>
        <w:t>Fig:14 Manage Skills Module</w:t>
      </w:r>
    </w:p>
    <w:p w14:paraId="355954A6" w14:textId="77777777" w:rsidR="00F750D8" w:rsidRPr="009743F6" w:rsidRDefault="00F750D8" w:rsidP="00F750D8"/>
    <w:p w14:paraId="3F11329B" w14:textId="77777777" w:rsidR="00F750D8" w:rsidRDefault="00F750D8" w:rsidP="00F750D8">
      <w:pPr>
        <w:pStyle w:val="Heading2"/>
        <w:rPr>
          <w:rFonts w:eastAsia="Arial"/>
        </w:rPr>
      </w:pPr>
      <w:bookmarkStart w:id="25" w:name="_Toc179816446"/>
      <w:r>
        <w:rPr>
          <w:rFonts w:eastAsia="Arial"/>
        </w:rPr>
        <w:t>Routes</w:t>
      </w:r>
      <w:bookmarkEnd w:id="25"/>
    </w:p>
    <w:p w14:paraId="11CF3708" w14:textId="77777777" w:rsidR="00F750D8" w:rsidRPr="00071871" w:rsidRDefault="00F750D8" w:rsidP="00F750D8">
      <w:pPr>
        <w:pStyle w:val="ListParagraph"/>
        <w:numPr>
          <w:ilvl w:val="0"/>
          <w:numId w:val="15"/>
        </w:numPr>
        <w:rPr>
          <w:lang w:val="en-IN"/>
        </w:rPr>
      </w:pPr>
      <w:r w:rsidRPr="00071871">
        <w:rPr>
          <w:color w:val="FF6196" w:themeColor="accent1"/>
          <w:lang w:val="en-IN"/>
        </w:rPr>
        <w:t xml:space="preserve">Course Information Route </w:t>
      </w:r>
      <w:r w:rsidRPr="00071871">
        <w:rPr>
          <w:lang w:val="en-IN"/>
        </w:rPr>
        <w:t>(/courseInfo/:courseId)</w:t>
      </w:r>
    </w:p>
    <w:p w14:paraId="557EF5C3" w14:textId="77777777" w:rsidR="00F750D8" w:rsidRPr="00805E24" w:rsidRDefault="00F750D8" w:rsidP="00F750D8">
      <w:pPr>
        <w:pStyle w:val="ListParagraph"/>
        <w:numPr>
          <w:ilvl w:val="1"/>
          <w:numId w:val="15"/>
        </w:numPr>
        <w:rPr>
          <w:lang w:val="en-IN"/>
        </w:rPr>
      </w:pPr>
      <w:r w:rsidRPr="00805E24">
        <w:rPr>
          <w:b/>
          <w:lang w:val="en-IN"/>
        </w:rPr>
        <w:t>Component:</w:t>
      </w:r>
      <w:r w:rsidRPr="00805E24">
        <w:rPr>
          <w:lang w:val="en-IN"/>
        </w:rPr>
        <w:t xml:space="preserve"> CourseDetail</w:t>
      </w:r>
    </w:p>
    <w:p w14:paraId="02A71B1A" w14:textId="77777777" w:rsidR="00F750D8" w:rsidRPr="00805E24" w:rsidRDefault="00F750D8" w:rsidP="00F750D8">
      <w:pPr>
        <w:pStyle w:val="ListParagraph"/>
        <w:numPr>
          <w:ilvl w:val="1"/>
          <w:numId w:val="15"/>
        </w:numPr>
        <w:rPr>
          <w:lang w:val="en-IN"/>
        </w:rPr>
      </w:pPr>
      <w:r w:rsidRPr="00805E24">
        <w:rPr>
          <w:b/>
          <w:lang w:val="en-IN"/>
        </w:rPr>
        <w:t>Access Control:</w:t>
      </w:r>
    </w:p>
    <w:p w14:paraId="5FC75F14"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E9769AA" w14:textId="77777777" w:rsidR="00F750D8" w:rsidRPr="00071871" w:rsidRDefault="00F750D8" w:rsidP="00F750D8">
      <w:pPr>
        <w:pStyle w:val="ListParagraph"/>
        <w:numPr>
          <w:ilvl w:val="2"/>
          <w:numId w:val="15"/>
        </w:numPr>
        <w:rPr>
          <w:lang w:val="en-IN"/>
        </w:rPr>
      </w:pPr>
      <w:r w:rsidRPr="00071871">
        <w:rPr>
          <w:lang w:val="en-IN"/>
        </w:rPr>
        <w:t>Validates if the course ID exists in the list of valid course IDs fetched from the API.</w:t>
      </w:r>
    </w:p>
    <w:p w14:paraId="11BDA914" w14:textId="77777777" w:rsidR="00F750D8" w:rsidRPr="00805E24" w:rsidRDefault="00F750D8" w:rsidP="00F750D8">
      <w:pPr>
        <w:pStyle w:val="ListParagraph"/>
        <w:numPr>
          <w:ilvl w:val="1"/>
          <w:numId w:val="15"/>
        </w:numPr>
        <w:rPr>
          <w:lang w:val="en-IN"/>
        </w:rPr>
      </w:pPr>
      <w:r w:rsidRPr="00805E24">
        <w:rPr>
          <w:b/>
          <w:lang w:val="en-IN"/>
        </w:rPr>
        <w:t>Description:</w:t>
      </w:r>
      <w:r w:rsidRPr="00805E24">
        <w:rPr>
          <w:lang w:val="en-IN"/>
        </w:rPr>
        <w:t xml:space="preserve"> Renders the CourseDetail component if the user is authenticated, and the course ID is valid. Redirects to /not-found if the course ID is invalid.</w:t>
      </w:r>
    </w:p>
    <w:p w14:paraId="340C23BB" w14:textId="77777777" w:rsidR="00F750D8" w:rsidRPr="00071871" w:rsidRDefault="00F750D8" w:rsidP="00F750D8">
      <w:pPr>
        <w:pStyle w:val="ListParagraph"/>
        <w:numPr>
          <w:ilvl w:val="0"/>
          <w:numId w:val="15"/>
        </w:numPr>
        <w:rPr>
          <w:lang w:val="en-IN"/>
        </w:rPr>
      </w:pPr>
      <w:r w:rsidRPr="00B657F7">
        <w:rPr>
          <w:color w:val="FF6196" w:themeColor="accent1"/>
          <w:lang w:val="en-IN"/>
        </w:rPr>
        <w:t>Update Skills Route</w:t>
      </w:r>
      <w:r w:rsidRPr="00071871">
        <w:rPr>
          <w:lang w:val="en-IN"/>
        </w:rPr>
        <w:t xml:space="preserve"> (/updateSkills)</w:t>
      </w:r>
    </w:p>
    <w:p w14:paraId="50C39101" w14:textId="77777777" w:rsidR="00F750D8" w:rsidRPr="00805E24" w:rsidRDefault="00F750D8" w:rsidP="00F750D8">
      <w:pPr>
        <w:pStyle w:val="ListParagraph"/>
        <w:numPr>
          <w:ilvl w:val="1"/>
          <w:numId w:val="15"/>
        </w:numPr>
        <w:rPr>
          <w:lang w:val="en-IN"/>
        </w:rPr>
      </w:pPr>
      <w:r w:rsidRPr="00805E24">
        <w:rPr>
          <w:b/>
          <w:bCs/>
          <w:lang w:val="en-IN"/>
        </w:rPr>
        <w:t>Component:</w:t>
      </w:r>
      <w:r w:rsidRPr="00805E24">
        <w:rPr>
          <w:lang w:val="en-IN"/>
        </w:rPr>
        <w:t xml:space="preserve"> SkillSet</w:t>
      </w:r>
    </w:p>
    <w:p w14:paraId="799EA58E" w14:textId="77777777" w:rsidR="00F750D8" w:rsidRPr="00805E24" w:rsidRDefault="00F750D8" w:rsidP="00F750D8">
      <w:pPr>
        <w:pStyle w:val="ListParagraph"/>
        <w:numPr>
          <w:ilvl w:val="1"/>
          <w:numId w:val="15"/>
        </w:numPr>
        <w:rPr>
          <w:b/>
          <w:bCs/>
          <w:lang w:val="en-IN"/>
        </w:rPr>
      </w:pPr>
      <w:r w:rsidRPr="00805E24">
        <w:rPr>
          <w:b/>
          <w:bCs/>
          <w:lang w:val="en-IN"/>
        </w:rPr>
        <w:t>Access Control:</w:t>
      </w:r>
    </w:p>
    <w:p w14:paraId="564242C1" w14:textId="77777777" w:rsidR="00F750D8" w:rsidRPr="002F3348" w:rsidRDefault="00F750D8" w:rsidP="00F750D8">
      <w:pPr>
        <w:pStyle w:val="ListParagraph"/>
        <w:numPr>
          <w:ilvl w:val="2"/>
          <w:numId w:val="15"/>
        </w:numPr>
        <w:rPr>
          <w:lang w:val="en-IN"/>
        </w:rPr>
      </w:pPr>
      <w:r w:rsidRPr="002F3348">
        <w:rPr>
          <w:lang w:val="en-IN"/>
        </w:rPr>
        <w:t>Checks if the user is authenticated.</w:t>
      </w:r>
    </w:p>
    <w:p w14:paraId="4707BDDB" w14:textId="77777777" w:rsidR="00F750D8" w:rsidRPr="00805E24" w:rsidRDefault="00F750D8" w:rsidP="00F750D8">
      <w:pPr>
        <w:pStyle w:val="ListParagraph"/>
        <w:numPr>
          <w:ilvl w:val="1"/>
          <w:numId w:val="15"/>
        </w:numPr>
        <w:rPr>
          <w:lang w:val="en-IN"/>
        </w:rPr>
      </w:pPr>
      <w:r w:rsidRPr="00805E24">
        <w:rPr>
          <w:b/>
          <w:bCs/>
          <w:lang w:val="en-IN"/>
        </w:rPr>
        <w:t xml:space="preserve">Description: </w:t>
      </w:r>
      <w:r w:rsidRPr="00805E24">
        <w:rPr>
          <w:lang w:val="en-IN"/>
        </w:rPr>
        <w:t>Renders the SkillSet component if the user is authenticated. Redirects to the login page if not.</w:t>
      </w:r>
    </w:p>
    <w:p w14:paraId="0F0B48F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Update Courses Route </w:t>
      </w:r>
      <w:r w:rsidRPr="00071871">
        <w:rPr>
          <w:lang w:val="en-IN"/>
        </w:rPr>
        <w:t>(/updateCourses)</w:t>
      </w:r>
    </w:p>
    <w:p w14:paraId="3EF9D284"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EmployeeCourseList</w:t>
      </w:r>
    </w:p>
    <w:p w14:paraId="110DD5B1"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ACBA291"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51288884"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EmployeeCourseList component if the user is authenticated. Redirects to the login page if not.</w:t>
      </w:r>
    </w:p>
    <w:p w14:paraId="1B0A02C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All Courses Route </w:t>
      </w:r>
      <w:r w:rsidRPr="00071871">
        <w:rPr>
          <w:lang w:val="en-IN"/>
        </w:rPr>
        <w:t>(/allCourses)</w:t>
      </w:r>
    </w:p>
    <w:p w14:paraId="6A184E93"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AllCourses</w:t>
      </w:r>
    </w:p>
    <w:p w14:paraId="418B3A8A" w14:textId="77777777" w:rsidR="00F750D8" w:rsidRPr="00071871" w:rsidRDefault="00F750D8" w:rsidP="00F750D8">
      <w:pPr>
        <w:pStyle w:val="ListParagraph"/>
        <w:numPr>
          <w:ilvl w:val="1"/>
          <w:numId w:val="15"/>
        </w:numPr>
        <w:rPr>
          <w:lang w:val="en-IN"/>
        </w:rPr>
      </w:pPr>
      <w:r w:rsidRPr="0017398D">
        <w:rPr>
          <w:b/>
          <w:bCs/>
          <w:lang w:val="en-IN"/>
        </w:rPr>
        <w:t>Access Control:</w:t>
      </w:r>
    </w:p>
    <w:p w14:paraId="15519182"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547E5BD" w14:textId="77777777" w:rsidR="00F750D8"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AllCourses component if the user is authenticated. Redirects to the login page if not.</w:t>
      </w:r>
    </w:p>
    <w:p w14:paraId="3F5DFCF1" w14:textId="77777777" w:rsidR="00241D7E" w:rsidRPr="00071871" w:rsidRDefault="00241D7E" w:rsidP="00241D7E">
      <w:pPr>
        <w:pStyle w:val="ListParagraph"/>
        <w:numPr>
          <w:ilvl w:val="0"/>
          <w:numId w:val="0"/>
        </w:numPr>
        <w:ind w:left="1440"/>
        <w:rPr>
          <w:lang w:val="en-IN"/>
        </w:rPr>
      </w:pPr>
    </w:p>
    <w:p w14:paraId="624588BB" w14:textId="77777777" w:rsidR="00F750D8" w:rsidRPr="00071871" w:rsidRDefault="00F750D8" w:rsidP="00F750D8">
      <w:pPr>
        <w:pStyle w:val="ListParagraph"/>
        <w:numPr>
          <w:ilvl w:val="0"/>
          <w:numId w:val="15"/>
        </w:numPr>
        <w:rPr>
          <w:lang w:val="en-IN"/>
        </w:rPr>
      </w:pPr>
      <w:r w:rsidRPr="00B657F7">
        <w:rPr>
          <w:color w:val="FF6196" w:themeColor="accent1"/>
          <w:lang w:val="en-IN"/>
        </w:rPr>
        <w:lastRenderedPageBreak/>
        <w:t xml:space="preserve">Dashboard Route </w:t>
      </w:r>
      <w:r w:rsidRPr="00071871">
        <w:rPr>
          <w:lang w:val="en-IN"/>
        </w:rPr>
        <w:t>(/dashboard)</w:t>
      </w:r>
    </w:p>
    <w:p w14:paraId="209B5E8E"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Dashboard</w:t>
      </w:r>
    </w:p>
    <w:p w14:paraId="0387214A"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7214D418"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2419901C" w14:textId="77777777" w:rsidR="00F750D8" w:rsidRPr="00071871" w:rsidRDefault="00F750D8" w:rsidP="00F750D8">
      <w:pPr>
        <w:pStyle w:val="ListParagraph"/>
        <w:numPr>
          <w:ilvl w:val="2"/>
          <w:numId w:val="15"/>
        </w:numPr>
        <w:rPr>
          <w:lang w:val="en-IN"/>
        </w:rPr>
      </w:pPr>
      <w:r w:rsidRPr="00071871">
        <w:rPr>
          <w:lang w:val="en-IN"/>
        </w:rPr>
        <w:t>Validates user role (must be admin).</w:t>
      </w:r>
    </w:p>
    <w:p w14:paraId="03BA5186"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Dashboard component for admin users. Redirects to /not-found if the user does not have admin access or to the login page if not authenticated.</w:t>
      </w:r>
    </w:p>
    <w:p w14:paraId="1DD642DF"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Profile Route </w:t>
      </w:r>
      <w:r w:rsidRPr="00071871">
        <w:rPr>
          <w:lang w:val="en-IN"/>
        </w:rPr>
        <w:t>(/profile)</w:t>
      </w:r>
    </w:p>
    <w:p w14:paraId="3FD01989"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Profile</w:t>
      </w:r>
    </w:p>
    <w:p w14:paraId="2D708346"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068DA7D"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6192C0E1" w14:textId="77777777" w:rsidR="00F750D8" w:rsidRDefault="00F750D8" w:rsidP="00F750D8">
      <w:pPr>
        <w:pStyle w:val="ListParagraph"/>
        <w:numPr>
          <w:ilvl w:val="1"/>
          <w:numId w:val="15"/>
        </w:numPr>
        <w:rPr>
          <w:lang w:val="en-IN"/>
        </w:rPr>
      </w:pPr>
      <w:r w:rsidRPr="0017398D">
        <w:rPr>
          <w:b/>
          <w:bCs/>
          <w:lang w:val="en-IN"/>
        </w:rPr>
        <w:t xml:space="preserve">Description: </w:t>
      </w:r>
      <w:r w:rsidRPr="00071871">
        <w:rPr>
          <w:lang w:val="en-IN"/>
        </w:rPr>
        <w:t>Renders the Profile component if the user is authenticated. Redirects to the login page if not.</w:t>
      </w:r>
    </w:p>
    <w:p w14:paraId="55FE5EEA" w14:textId="77777777" w:rsidR="00F750D8" w:rsidRPr="0017398D" w:rsidRDefault="00F750D8" w:rsidP="00F750D8">
      <w:pPr>
        <w:pStyle w:val="ListParagraph"/>
        <w:numPr>
          <w:ilvl w:val="0"/>
          <w:numId w:val="15"/>
        </w:numPr>
        <w:rPr>
          <w:lang w:val="en-IN"/>
        </w:rPr>
      </w:pPr>
      <w:r w:rsidRPr="0017398D">
        <w:rPr>
          <w:color w:val="FF6196" w:themeColor="accent1"/>
          <w:lang w:val="en-IN"/>
        </w:rPr>
        <w:t xml:space="preserve">Not Found Route </w:t>
      </w:r>
      <w:r w:rsidRPr="0017398D">
        <w:rPr>
          <w:lang w:val="en-IN"/>
        </w:rPr>
        <w:t>(*)</w:t>
      </w:r>
    </w:p>
    <w:p w14:paraId="1A8C156C" w14:textId="77777777" w:rsidR="00F750D8" w:rsidRPr="0017398D" w:rsidRDefault="00F750D8" w:rsidP="00F750D8">
      <w:pPr>
        <w:pStyle w:val="ListParagraph"/>
        <w:numPr>
          <w:ilvl w:val="1"/>
          <w:numId w:val="15"/>
        </w:numPr>
        <w:rPr>
          <w:lang w:val="en-IN"/>
        </w:rPr>
      </w:pPr>
      <w:r w:rsidRPr="0017398D">
        <w:rPr>
          <w:b/>
          <w:bCs/>
          <w:lang w:val="en-IN"/>
        </w:rPr>
        <w:t>Component:</w:t>
      </w:r>
      <w:r w:rsidRPr="0017398D">
        <w:rPr>
          <w:lang w:val="en-IN"/>
        </w:rPr>
        <w:t xml:space="preserve"> </w:t>
      </w:r>
      <w:proofErr w:type="spellStart"/>
      <w:r w:rsidRPr="0017398D">
        <w:rPr>
          <w:lang w:val="en-IN"/>
        </w:rPr>
        <w:t>NotFound</w:t>
      </w:r>
      <w:proofErr w:type="spellEnd"/>
    </w:p>
    <w:p w14:paraId="0B1E7E9E"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2BEC3796" w14:textId="77777777" w:rsidR="00F750D8" w:rsidRPr="0017398D" w:rsidRDefault="00F750D8" w:rsidP="00F750D8">
      <w:pPr>
        <w:pStyle w:val="ListParagraph"/>
        <w:numPr>
          <w:ilvl w:val="2"/>
          <w:numId w:val="15"/>
        </w:numPr>
        <w:rPr>
          <w:lang w:val="en-IN"/>
        </w:rPr>
      </w:pPr>
      <w:r w:rsidRPr="0017398D">
        <w:rPr>
          <w:lang w:val="en-IN"/>
        </w:rPr>
        <w:t>None (accessible to all users).</w:t>
      </w:r>
    </w:p>
    <w:p w14:paraId="201D3436" w14:textId="77777777" w:rsidR="00F750D8" w:rsidRPr="009743F6" w:rsidRDefault="00F750D8" w:rsidP="00F750D8">
      <w:pPr>
        <w:pStyle w:val="ListParagraph"/>
        <w:numPr>
          <w:ilvl w:val="1"/>
          <w:numId w:val="15"/>
        </w:numPr>
        <w:rPr>
          <w:lang w:val="en-IN"/>
        </w:rPr>
      </w:pPr>
      <w:r w:rsidRPr="0017398D">
        <w:rPr>
          <w:b/>
          <w:bCs/>
          <w:lang w:val="en-IN"/>
        </w:rPr>
        <w:t>Description:</w:t>
      </w:r>
      <w:r w:rsidRPr="0017398D">
        <w:rPr>
          <w:lang w:val="en-IN"/>
        </w:rPr>
        <w:t xml:space="preserve"> Renders the </w:t>
      </w:r>
      <w:proofErr w:type="spellStart"/>
      <w:r w:rsidRPr="0017398D">
        <w:rPr>
          <w:lang w:val="en-IN"/>
        </w:rPr>
        <w:t>NotFound</w:t>
      </w:r>
      <w:proofErr w:type="spellEnd"/>
      <w:r w:rsidRPr="0017398D">
        <w:rPr>
          <w:lang w:val="en-IN"/>
        </w:rPr>
        <w:t xml:space="preserve"> component for any routes that do not match the defined paths.</w:t>
      </w:r>
    </w:p>
    <w:p w14:paraId="1B68B05F" w14:textId="77777777" w:rsidR="00F750D8" w:rsidRPr="004F0F67" w:rsidRDefault="00F750D8" w:rsidP="00F750D8"/>
    <w:p w14:paraId="1A42DB32" w14:textId="77777777" w:rsidR="00F750D8" w:rsidRDefault="00F750D8" w:rsidP="00F750D8">
      <w:pPr>
        <w:pStyle w:val="Heading2"/>
        <w:rPr>
          <w:rFonts w:eastAsia="Arial"/>
        </w:rPr>
      </w:pPr>
      <w:bookmarkStart w:id="26" w:name="_Toc179816447"/>
      <w:r>
        <w:rPr>
          <w:rFonts w:eastAsia="Arial"/>
        </w:rPr>
        <w:t>Database Schema</w:t>
      </w:r>
      <w:bookmarkEnd w:id="26"/>
    </w:p>
    <w:p w14:paraId="11DFC6DD" w14:textId="77777777" w:rsidR="00F750D8" w:rsidRDefault="00F750D8" w:rsidP="00F750D8">
      <w:pPr>
        <w:jc w:val="center"/>
      </w:pPr>
      <w:r w:rsidRPr="00BF613F">
        <w:rPr>
          <w:noProof/>
        </w:rPr>
        <w:drawing>
          <wp:inline distT="0" distB="0" distL="0" distR="0" wp14:anchorId="30A1DC82" wp14:editId="4C952BA3">
            <wp:extent cx="5829300" cy="4501942"/>
            <wp:effectExtent l="0" t="0" r="0" b="0"/>
            <wp:docPr id="1118713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5492" name="Picture 1" descr="A diagram of a diagram&#10;&#10;Description automatically generated with medium confidence"/>
                    <pic:cNvPicPr/>
                  </pic:nvPicPr>
                  <pic:blipFill rotWithShape="1">
                    <a:blip r:embed="rId25"/>
                    <a:srcRect r="1980"/>
                    <a:stretch/>
                  </pic:blipFill>
                  <pic:spPr bwMode="auto">
                    <a:xfrm>
                      <a:off x="0" y="0"/>
                      <a:ext cx="5848226" cy="4516558"/>
                    </a:xfrm>
                    <a:prstGeom prst="rect">
                      <a:avLst/>
                    </a:prstGeom>
                    <a:ln>
                      <a:noFill/>
                    </a:ln>
                    <a:extLst>
                      <a:ext uri="{53640926-AAD7-44D8-BBD7-CCE9431645EC}">
                        <a14:shadowObscured xmlns:a14="http://schemas.microsoft.com/office/drawing/2010/main"/>
                      </a:ext>
                    </a:extLst>
                  </pic:spPr>
                </pic:pic>
              </a:graphicData>
            </a:graphic>
          </wp:inline>
        </w:drawing>
      </w:r>
    </w:p>
    <w:p w14:paraId="50DCBA84" w14:textId="77777777" w:rsidR="00F750D8" w:rsidRPr="00C33B01" w:rsidRDefault="00F750D8" w:rsidP="00F750D8">
      <w:pPr>
        <w:jc w:val="center"/>
        <w:rPr>
          <w:smallCaps/>
          <w:color w:val="6E6A6A" w:themeColor="text1" w:themeTint="A5"/>
        </w:rPr>
      </w:pPr>
      <w:r>
        <w:rPr>
          <w:rStyle w:val="SubtleReference"/>
        </w:rPr>
        <w:t>Fig:15 Database Schema</w:t>
      </w:r>
    </w:p>
    <w:p w14:paraId="3EEC3691" w14:textId="77777777" w:rsidR="00F750D8" w:rsidRDefault="00F750D8" w:rsidP="00F750D8">
      <w:pPr>
        <w:pStyle w:val="Heading2"/>
        <w:rPr>
          <w:rFonts w:eastAsia="Arial"/>
        </w:rPr>
      </w:pPr>
      <w:bookmarkStart w:id="27" w:name="_Toc179816448"/>
      <w:r>
        <w:rPr>
          <w:rFonts w:eastAsia="Arial"/>
        </w:rPr>
        <w:lastRenderedPageBreak/>
        <w:t>APIs</w:t>
      </w:r>
      <w:bookmarkEnd w:id="27"/>
    </w:p>
    <w:tbl>
      <w:tblPr>
        <w:tblStyle w:val="Style1"/>
        <w:tblW w:w="0" w:type="auto"/>
        <w:tblLook w:val="04A0" w:firstRow="1" w:lastRow="0" w:firstColumn="1" w:lastColumn="0" w:noHBand="0" w:noVBand="1"/>
      </w:tblPr>
      <w:tblGrid>
        <w:gridCol w:w="1276"/>
        <w:gridCol w:w="3118"/>
        <w:gridCol w:w="3057"/>
        <w:gridCol w:w="2467"/>
      </w:tblGrid>
      <w:tr w:rsidR="00F750D8" w14:paraId="49D2A77A" w14:textId="77777777" w:rsidTr="00214C26">
        <w:trPr>
          <w:cnfStyle w:val="100000000000" w:firstRow="1" w:lastRow="0" w:firstColumn="0" w:lastColumn="0" w:oddVBand="0" w:evenVBand="0" w:oddHBand="0" w:evenHBand="0" w:firstRowFirstColumn="0" w:firstRowLastColumn="0" w:lastRowFirstColumn="0" w:lastRowLastColumn="0"/>
        </w:trPr>
        <w:tc>
          <w:tcPr>
            <w:tcW w:w="1276" w:type="dxa"/>
          </w:tcPr>
          <w:p w14:paraId="06F61FA3" w14:textId="77777777" w:rsidR="00F750D8" w:rsidRPr="00132C42" w:rsidRDefault="00F750D8" w:rsidP="00214C26">
            <w:pPr>
              <w:jc w:val="center"/>
              <w:rPr>
                <w:color w:val="FFFFFF" w:themeColor="background1"/>
              </w:rPr>
            </w:pPr>
            <w:r w:rsidRPr="00132C42">
              <w:rPr>
                <w:color w:val="FFFFFF" w:themeColor="background1"/>
              </w:rPr>
              <w:t>Method</w:t>
            </w:r>
          </w:p>
        </w:tc>
        <w:tc>
          <w:tcPr>
            <w:tcW w:w="3119" w:type="dxa"/>
          </w:tcPr>
          <w:p w14:paraId="2B286437" w14:textId="77777777" w:rsidR="00F750D8" w:rsidRPr="00132C42" w:rsidRDefault="00F750D8" w:rsidP="00214C26">
            <w:pPr>
              <w:jc w:val="center"/>
              <w:rPr>
                <w:color w:val="FFFFFF" w:themeColor="background1"/>
              </w:rPr>
            </w:pPr>
            <w:r w:rsidRPr="00132C42">
              <w:rPr>
                <w:color w:val="FFFFFF" w:themeColor="background1"/>
              </w:rPr>
              <w:t>Endpoint</w:t>
            </w:r>
          </w:p>
        </w:tc>
        <w:tc>
          <w:tcPr>
            <w:tcW w:w="3060" w:type="dxa"/>
          </w:tcPr>
          <w:p w14:paraId="47996E11" w14:textId="77777777" w:rsidR="00F750D8" w:rsidRPr="00132C42" w:rsidRDefault="00F750D8" w:rsidP="00214C26">
            <w:pPr>
              <w:jc w:val="center"/>
              <w:rPr>
                <w:color w:val="FFFFFF" w:themeColor="background1"/>
              </w:rPr>
            </w:pPr>
            <w:r w:rsidRPr="00132C42">
              <w:rPr>
                <w:color w:val="FFFFFF" w:themeColor="background1"/>
              </w:rPr>
              <w:t>Description</w:t>
            </w:r>
          </w:p>
        </w:tc>
        <w:tc>
          <w:tcPr>
            <w:tcW w:w="2467" w:type="dxa"/>
          </w:tcPr>
          <w:p w14:paraId="64206514" w14:textId="77777777" w:rsidR="00F750D8" w:rsidRPr="00132C42" w:rsidRDefault="00F750D8" w:rsidP="00214C26">
            <w:pPr>
              <w:jc w:val="center"/>
              <w:rPr>
                <w:color w:val="FFFFFF" w:themeColor="background1"/>
              </w:rPr>
            </w:pPr>
            <w:r w:rsidRPr="00132C42">
              <w:rPr>
                <w:color w:val="FFFFFF" w:themeColor="background1"/>
              </w:rPr>
              <w:t>Used In</w:t>
            </w:r>
          </w:p>
        </w:tc>
      </w:tr>
      <w:tr w:rsidR="00F750D8" w14:paraId="68A21753" w14:textId="77777777" w:rsidTr="00214C26">
        <w:tc>
          <w:tcPr>
            <w:tcW w:w="1276" w:type="dxa"/>
          </w:tcPr>
          <w:p w14:paraId="316FCCC9" w14:textId="77777777" w:rsidR="00F750D8" w:rsidRDefault="00F750D8" w:rsidP="00214C26">
            <w:pPr>
              <w:jc w:val="center"/>
            </w:pPr>
            <w:r w:rsidRPr="006D4277">
              <w:t>POST</w:t>
            </w:r>
          </w:p>
        </w:tc>
        <w:tc>
          <w:tcPr>
            <w:tcW w:w="3119" w:type="dxa"/>
          </w:tcPr>
          <w:p w14:paraId="29101037" w14:textId="77777777" w:rsidR="00F750D8" w:rsidRDefault="00F750D8" w:rsidP="00214C26">
            <w:r w:rsidRPr="006D4277">
              <w:t>/api/auth/register</w:t>
            </w:r>
          </w:p>
        </w:tc>
        <w:tc>
          <w:tcPr>
            <w:tcW w:w="3060" w:type="dxa"/>
          </w:tcPr>
          <w:p w14:paraId="684AD59C" w14:textId="77777777" w:rsidR="00F750D8" w:rsidRDefault="00F750D8" w:rsidP="00214C26">
            <w:r w:rsidRPr="006D4277">
              <w:t>Registers a new user.</w:t>
            </w:r>
          </w:p>
        </w:tc>
        <w:tc>
          <w:tcPr>
            <w:tcW w:w="2467" w:type="dxa"/>
          </w:tcPr>
          <w:p w14:paraId="19F1B464" w14:textId="77777777" w:rsidR="00F750D8" w:rsidRDefault="00F750D8" w:rsidP="00214C26">
            <w:r w:rsidRPr="006D4277">
              <w:t>Signup.jsx</w:t>
            </w:r>
          </w:p>
        </w:tc>
      </w:tr>
      <w:tr w:rsidR="00F750D8" w14:paraId="50BDDB51" w14:textId="77777777" w:rsidTr="00214C26">
        <w:tc>
          <w:tcPr>
            <w:tcW w:w="1276" w:type="dxa"/>
          </w:tcPr>
          <w:p w14:paraId="2D65B16E" w14:textId="77777777" w:rsidR="00F750D8" w:rsidRDefault="00F750D8" w:rsidP="00214C26">
            <w:pPr>
              <w:jc w:val="center"/>
            </w:pPr>
            <w:r w:rsidRPr="006D4277">
              <w:t>POST</w:t>
            </w:r>
          </w:p>
        </w:tc>
        <w:tc>
          <w:tcPr>
            <w:tcW w:w="3119" w:type="dxa"/>
          </w:tcPr>
          <w:p w14:paraId="3154A07A" w14:textId="77777777" w:rsidR="00F750D8" w:rsidRDefault="00F750D8" w:rsidP="00214C26">
            <w:r w:rsidRPr="006D4277">
              <w:t>/api/auth/login</w:t>
            </w:r>
          </w:p>
        </w:tc>
        <w:tc>
          <w:tcPr>
            <w:tcW w:w="3060" w:type="dxa"/>
          </w:tcPr>
          <w:p w14:paraId="169D4828" w14:textId="77777777" w:rsidR="00F750D8" w:rsidRDefault="00F750D8" w:rsidP="00214C26">
            <w:r w:rsidRPr="006D4277">
              <w:t>Authenticates a user and logs them in.</w:t>
            </w:r>
          </w:p>
        </w:tc>
        <w:tc>
          <w:tcPr>
            <w:tcW w:w="2467" w:type="dxa"/>
          </w:tcPr>
          <w:p w14:paraId="2AE5E639" w14:textId="77777777" w:rsidR="00F750D8" w:rsidRDefault="00F750D8" w:rsidP="00214C26">
            <w:r w:rsidRPr="006D4277">
              <w:t>Login.jsx</w:t>
            </w:r>
          </w:p>
        </w:tc>
      </w:tr>
      <w:tr w:rsidR="00F750D8" w14:paraId="56A74B9E" w14:textId="77777777" w:rsidTr="00214C26">
        <w:tc>
          <w:tcPr>
            <w:tcW w:w="1276" w:type="dxa"/>
          </w:tcPr>
          <w:p w14:paraId="1E939EA0" w14:textId="77777777" w:rsidR="00F750D8" w:rsidRDefault="00F750D8" w:rsidP="00214C26">
            <w:pPr>
              <w:jc w:val="center"/>
            </w:pPr>
            <w:r w:rsidRPr="006D4277">
              <w:t>GET</w:t>
            </w:r>
          </w:p>
        </w:tc>
        <w:tc>
          <w:tcPr>
            <w:tcW w:w="3119" w:type="dxa"/>
          </w:tcPr>
          <w:p w14:paraId="20391EB1" w14:textId="77777777" w:rsidR="00F750D8" w:rsidRDefault="00F750D8" w:rsidP="00214C26">
            <w:r w:rsidRPr="006D4277">
              <w:t>/api/skills-and-designations/designations</w:t>
            </w:r>
          </w:p>
        </w:tc>
        <w:tc>
          <w:tcPr>
            <w:tcW w:w="3060" w:type="dxa"/>
          </w:tcPr>
          <w:p w14:paraId="4A5B397A" w14:textId="77777777" w:rsidR="00F750D8" w:rsidRDefault="00F750D8" w:rsidP="00214C26">
            <w:r w:rsidRPr="006D4277">
              <w:t>Retrieves the list of designations.</w:t>
            </w:r>
          </w:p>
        </w:tc>
        <w:tc>
          <w:tcPr>
            <w:tcW w:w="2467" w:type="dxa"/>
          </w:tcPr>
          <w:p w14:paraId="28B8DA9C" w14:textId="77777777" w:rsidR="00F750D8" w:rsidRDefault="00F750D8" w:rsidP="00214C26">
            <w:r w:rsidRPr="006D4277">
              <w:t>Signup.jsx</w:t>
            </w:r>
          </w:p>
        </w:tc>
      </w:tr>
      <w:tr w:rsidR="00F750D8" w14:paraId="4345B623" w14:textId="77777777" w:rsidTr="00214C26">
        <w:tc>
          <w:tcPr>
            <w:tcW w:w="1276" w:type="dxa"/>
          </w:tcPr>
          <w:p w14:paraId="6B0CC809" w14:textId="77777777" w:rsidR="00F750D8" w:rsidRDefault="00F750D8" w:rsidP="00214C26">
            <w:pPr>
              <w:jc w:val="center"/>
            </w:pPr>
            <w:r w:rsidRPr="006D4277">
              <w:t>GET</w:t>
            </w:r>
          </w:p>
        </w:tc>
        <w:tc>
          <w:tcPr>
            <w:tcW w:w="3119" w:type="dxa"/>
          </w:tcPr>
          <w:p w14:paraId="6462E0BA" w14:textId="77777777" w:rsidR="00F750D8" w:rsidRDefault="00F750D8" w:rsidP="00214C26">
            <w:r w:rsidRPr="006D4277">
              <w:t>/api/skills-and-designations/skills</w:t>
            </w:r>
          </w:p>
        </w:tc>
        <w:tc>
          <w:tcPr>
            <w:tcW w:w="3060" w:type="dxa"/>
          </w:tcPr>
          <w:p w14:paraId="4054294B" w14:textId="77777777" w:rsidR="00F750D8" w:rsidRDefault="00F750D8" w:rsidP="00214C26">
            <w:r w:rsidRPr="006D4277">
              <w:t>Retrieves the list of skills.</w:t>
            </w:r>
          </w:p>
        </w:tc>
        <w:tc>
          <w:tcPr>
            <w:tcW w:w="2467" w:type="dxa"/>
          </w:tcPr>
          <w:p w14:paraId="77C10765" w14:textId="77777777" w:rsidR="00F750D8" w:rsidRDefault="00F750D8" w:rsidP="00214C26">
            <w:r w:rsidRPr="006D4277">
              <w:t>AllCourses.jsx</w:t>
            </w:r>
          </w:p>
        </w:tc>
      </w:tr>
      <w:tr w:rsidR="00F750D8" w14:paraId="49C9B53C" w14:textId="77777777" w:rsidTr="00214C26">
        <w:tc>
          <w:tcPr>
            <w:tcW w:w="1276" w:type="dxa"/>
          </w:tcPr>
          <w:p w14:paraId="64692DB6" w14:textId="77777777" w:rsidR="00F750D8" w:rsidRDefault="00F750D8" w:rsidP="00214C26">
            <w:pPr>
              <w:jc w:val="center"/>
            </w:pPr>
            <w:r w:rsidRPr="006D4277">
              <w:t>GET</w:t>
            </w:r>
          </w:p>
        </w:tc>
        <w:tc>
          <w:tcPr>
            <w:tcW w:w="3119" w:type="dxa"/>
          </w:tcPr>
          <w:p w14:paraId="320B8685" w14:textId="77777777" w:rsidR="00F750D8" w:rsidRDefault="00F750D8" w:rsidP="00214C26">
            <w:r w:rsidRPr="006D4277">
              <w:t>/api/users/skills</w:t>
            </w:r>
          </w:p>
        </w:tc>
        <w:tc>
          <w:tcPr>
            <w:tcW w:w="3060" w:type="dxa"/>
          </w:tcPr>
          <w:p w14:paraId="7F346944" w14:textId="77777777" w:rsidR="00F750D8" w:rsidRDefault="00F750D8" w:rsidP="00214C26">
            <w:r w:rsidRPr="006D4277">
              <w:t>Retrieves the skills of the authenticated user.</w:t>
            </w:r>
          </w:p>
        </w:tc>
        <w:tc>
          <w:tcPr>
            <w:tcW w:w="2467" w:type="dxa"/>
          </w:tcPr>
          <w:p w14:paraId="18B74473" w14:textId="77777777" w:rsidR="00F750D8" w:rsidRDefault="00F750D8" w:rsidP="00214C26">
            <w:r w:rsidRPr="006D4277">
              <w:t>SkillSet.jsx</w:t>
            </w:r>
          </w:p>
        </w:tc>
      </w:tr>
      <w:tr w:rsidR="00F750D8" w14:paraId="17F88DBB" w14:textId="77777777" w:rsidTr="00214C26">
        <w:tc>
          <w:tcPr>
            <w:tcW w:w="1276" w:type="dxa"/>
          </w:tcPr>
          <w:p w14:paraId="5A3AA73F" w14:textId="77777777" w:rsidR="00F750D8" w:rsidRDefault="00F750D8" w:rsidP="00214C26">
            <w:pPr>
              <w:jc w:val="center"/>
            </w:pPr>
            <w:r w:rsidRPr="006D4277">
              <w:t>GET</w:t>
            </w:r>
          </w:p>
        </w:tc>
        <w:tc>
          <w:tcPr>
            <w:tcW w:w="3119" w:type="dxa"/>
          </w:tcPr>
          <w:p w14:paraId="172EFDAC" w14:textId="77777777" w:rsidR="00F750D8" w:rsidRDefault="00F750D8" w:rsidP="00214C26">
            <w:r w:rsidRPr="006D4277">
              <w:t>/api/users/other-skills</w:t>
            </w:r>
          </w:p>
        </w:tc>
        <w:tc>
          <w:tcPr>
            <w:tcW w:w="3060" w:type="dxa"/>
          </w:tcPr>
          <w:p w14:paraId="00C6648A" w14:textId="77777777" w:rsidR="00F750D8" w:rsidRDefault="00F750D8" w:rsidP="00214C26">
            <w:r w:rsidRPr="006D4277">
              <w:t>Retrieves other skills of the authenticated user.</w:t>
            </w:r>
          </w:p>
        </w:tc>
        <w:tc>
          <w:tcPr>
            <w:tcW w:w="2467" w:type="dxa"/>
          </w:tcPr>
          <w:p w14:paraId="560BA652" w14:textId="77777777" w:rsidR="00F750D8" w:rsidRDefault="00F750D8" w:rsidP="00214C26">
            <w:r w:rsidRPr="006D4277">
              <w:t>AddUserSkillModel.jsx</w:t>
            </w:r>
          </w:p>
        </w:tc>
      </w:tr>
      <w:tr w:rsidR="00F750D8" w14:paraId="222A1C6E" w14:textId="77777777" w:rsidTr="00214C26">
        <w:tc>
          <w:tcPr>
            <w:tcW w:w="1276" w:type="dxa"/>
          </w:tcPr>
          <w:p w14:paraId="3561FA21" w14:textId="77777777" w:rsidR="00F750D8" w:rsidRDefault="00F750D8" w:rsidP="00214C26">
            <w:pPr>
              <w:jc w:val="center"/>
            </w:pPr>
            <w:r w:rsidRPr="006D4277">
              <w:t>POST</w:t>
            </w:r>
          </w:p>
        </w:tc>
        <w:tc>
          <w:tcPr>
            <w:tcW w:w="3119" w:type="dxa"/>
          </w:tcPr>
          <w:p w14:paraId="0AC58A80" w14:textId="77777777" w:rsidR="00F750D8" w:rsidRDefault="00F750D8" w:rsidP="00214C26">
            <w:r w:rsidRPr="006D4277">
              <w:t>/api/users/add-skills</w:t>
            </w:r>
          </w:p>
        </w:tc>
        <w:tc>
          <w:tcPr>
            <w:tcW w:w="3060" w:type="dxa"/>
          </w:tcPr>
          <w:p w14:paraId="575F010D" w14:textId="77777777" w:rsidR="00F750D8" w:rsidRDefault="00F750D8" w:rsidP="00214C26">
            <w:r w:rsidRPr="006D4277">
              <w:t>Adds new skills for the authenticated user.</w:t>
            </w:r>
          </w:p>
        </w:tc>
        <w:tc>
          <w:tcPr>
            <w:tcW w:w="2467" w:type="dxa"/>
          </w:tcPr>
          <w:p w14:paraId="72B84488" w14:textId="77777777" w:rsidR="00F750D8" w:rsidRDefault="00F750D8" w:rsidP="00214C26">
            <w:r w:rsidRPr="006D4277">
              <w:t>SkillSet.jsx</w:t>
            </w:r>
          </w:p>
        </w:tc>
      </w:tr>
      <w:tr w:rsidR="00F750D8" w14:paraId="7BD3FDA6" w14:textId="77777777" w:rsidTr="00214C26">
        <w:tc>
          <w:tcPr>
            <w:tcW w:w="1276" w:type="dxa"/>
          </w:tcPr>
          <w:p w14:paraId="449167BA" w14:textId="77777777" w:rsidR="00F750D8" w:rsidRDefault="00F750D8" w:rsidP="00214C26">
            <w:pPr>
              <w:jc w:val="center"/>
            </w:pPr>
            <w:r w:rsidRPr="006D4277">
              <w:t>GET</w:t>
            </w:r>
          </w:p>
        </w:tc>
        <w:tc>
          <w:tcPr>
            <w:tcW w:w="3119" w:type="dxa"/>
          </w:tcPr>
          <w:p w14:paraId="19451427" w14:textId="77777777" w:rsidR="00F750D8" w:rsidRDefault="00F750D8" w:rsidP="00214C26">
            <w:r w:rsidRPr="006D4277">
              <w:t>/api/users</w:t>
            </w:r>
          </w:p>
        </w:tc>
        <w:tc>
          <w:tcPr>
            <w:tcW w:w="3060" w:type="dxa"/>
          </w:tcPr>
          <w:p w14:paraId="0A22DDE2" w14:textId="77777777" w:rsidR="00F750D8" w:rsidRDefault="00F750D8" w:rsidP="00214C26">
            <w:r w:rsidRPr="006D4277">
              <w:t>Retrieves a list of all users.</w:t>
            </w:r>
          </w:p>
        </w:tc>
        <w:tc>
          <w:tcPr>
            <w:tcW w:w="2467" w:type="dxa"/>
          </w:tcPr>
          <w:p w14:paraId="76A6E60A" w14:textId="77777777" w:rsidR="00F750D8" w:rsidRDefault="00F750D8" w:rsidP="00214C26">
            <w:r w:rsidRPr="006D4277">
              <w:t>AssignCourseModel.jsx</w:t>
            </w:r>
          </w:p>
        </w:tc>
      </w:tr>
      <w:tr w:rsidR="00F750D8" w14:paraId="6BEE9FE7" w14:textId="77777777" w:rsidTr="00214C26">
        <w:tc>
          <w:tcPr>
            <w:tcW w:w="1276" w:type="dxa"/>
          </w:tcPr>
          <w:p w14:paraId="0EB6B86D" w14:textId="77777777" w:rsidR="00F750D8" w:rsidRDefault="00F750D8" w:rsidP="00214C26">
            <w:pPr>
              <w:jc w:val="center"/>
            </w:pPr>
            <w:r w:rsidRPr="006D4277">
              <w:t>GET</w:t>
            </w:r>
          </w:p>
        </w:tc>
        <w:tc>
          <w:tcPr>
            <w:tcW w:w="3119" w:type="dxa"/>
          </w:tcPr>
          <w:p w14:paraId="12CDEF76" w14:textId="77777777" w:rsidR="00F750D8" w:rsidRDefault="00F750D8" w:rsidP="00214C26">
            <w:r w:rsidRPr="006D4277">
              <w:t>/api/users/userInfo</w:t>
            </w:r>
          </w:p>
        </w:tc>
        <w:tc>
          <w:tcPr>
            <w:tcW w:w="3060" w:type="dxa"/>
          </w:tcPr>
          <w:p w14:paraId="01684EBF" w14:textId="77777777" w:rsidR="00F750D8" w:rsidRDefault="00F750D8" w:rsidP="00214C26">
            <w:r w:rsidRPr="006D4277">
              <w:t>Retrieves information about the authenticated user.</w:t>
            </w:r>
          </w:p>
        </w:tc>
        <w:tc>
          <w:tcPr>
            <w:tcW w:w="2467" w:type="dxa"/>
          </w:tcPr>
          <w:p w14:paraId="19A1B6CD" w14:textId="77777777" w:rsidR="00F750D8" w:rsidRDefault="00F750D8" w:rsidP="00214C26">
            <w:r w:rsidRPr="006D4277">
              <w:t>Profile.jsx</w:t>
            </w:r>
          </w:p>
        </w:tc>
      </w:tr>
      <w:tr w:rsidR="00F750D8" w14:paraId="08184E01" w14:textId="77777777" w:rsidTr="00214C26">
        <w:tc>
          <w:tcPr>
            <w:tcW w:w="1276" w:type="dxa"/>
          </w:tcPr>
          <w:p w14:paraId="3C79468F" w14:textId="77777777" w:rsidR="00F750D8" w:rsidRDefault="00F750D8" w:rsidP="00214C26">
            <w:pPr>
              <w:jc w:val="center"/>
            </w:pPr>
            <w:r w:rsidRPr="006D4277">
              <w:t>PUT</w:t>
            </w:r>
          </w:p>
        </w:tc>
        <w:tc>
          <w:tcPr>
            <w:tcW w:w="3119" w:type="dxa"/>
          </w:tcPr>
          <w:p w14:paraId="1394B1E5" w14:textId="77777777" w:rsidR="00F750D8" w:rsidRDefault="00F750D8" w:rsidP="00214C26">
            <w:r w:rsidRPr="006D4277">
              <w:t>/api/users/edit/userInfo</w:t>
            </w:r>
          </w:p>
        </w:tc>
        <w:tc>
          <w:tcPr>
            <w:tcW w:w="3060" w:type="dxa"/>
          </w:tcPr>
          <w:p w14:paraId="4A795EC7" w14:textId="77777777" w:rsidR="00F750D8" w:rsidRDefault="00F750D8" w:rsidP="00214C26">
            <w:r w:rsidRPr="006D4277">
              <w:t>Edits information for the authenticated user.</w:t>
            </w:r>
          </w:p>
        </w:tc>
        <w:tc>
          <w:tcPr>
            <w:tcW w:w="2467" w:type="dxa"/>
          </w:tcPr>
          <w:p w14:paraId="2D35E82A" w14:textId="77777777" w:rsidR="00F750D8" w:rsidRDefault="00F750D8" w:rsidP="00214C26">
            <w:r w:rsidRPr="006D4277">
              <w:t>Profile.jsx</w:t>
            </w:r>
          </w:p>
        </w:tc>
      </w:tr>
      <w:tr w:rsidR="00F750D8" w14:paraId="6E4EDAF9" w14:textId="77777777" w:rsidTr="00214C26">
        <w:tc>
          <w:tcPr>
            <w:tcW w:w="1276" w:type="dxa"/>
          </w:tcPr>
          <w:p w14:paraId="27753F6D" w14:textId="77777777" w:rsidR="00F750D8" w:rsidRDefault="00F750D8" w:rsidP="00214C26">
            <w:pPr>
              <w:jc w:val="center"/>
            </w:pPr>
            <w:r w:rsidRPr="006D4277">
              <w:t>POST</w:t>
            </w:r>
          </w:p>
        </w:tc>
        <w:tc>
          <w:tcPr>
            <w:tcW w:w="3119" w:type="dxa"/>
          </w:tcPr>
          <w:p w14:paraId="580F01E0" w14:textId="77777777" w:rsidR="00F750D8" w:rsidRDefault="00F750D8" w:rsidP="00214C26">
            <w:r w:rsidRPr="006D4277">
              <w:t>/api/users/add-employee-progress</w:t>
            </w:r>
          </w:p>
        </w:tc>
        <w:tc>
          <w:tcPr>
            <w:tcW w:w="3060" w:type="dxa"/>
          </w:tcPr>
          <w:p w14:paraId="52C7E0F1" w14:textId="77777777" w:rsidR="00F750D8" w:rsidRDefault="00F750D8" w:rsidP="00214C26">
            <w:r w:rsidRPr="006D4277">
              <w:t>Adds progress for an employee in a specific course.</w:t>
            </w:r>
          </w:p>
        </w:tc>
        <w:tc>
          <w:tcPr>
            <w:tcW w:w="2467" w:type="dxa"/>
          </w:tcPr>
          <w:p w14:paraId="590D4CF9" w14:textId="77777777" w:rsidR="00F750D8" w:rsidRDefault="00F750D8" w:rsidP="00214C26">
            <w:r w:rsidRPr="006D4277">
              <w:t>EmployeeCourseList.jsx</w:t>
            </w:r>
          </w:p>
        </w:tc>
      </w:tr>
      <w:tr w:rsidR="00F750D8" w14:paraId="7E6FDBAF" w14:textId="77777777" w:rsidTr="00214C26">
        <w:tc>
          <w:tcPr>
            <w:tcW w:w="1276" w:type="dxa"/>
          </w:tcPr>
          <w:p w14:paraId="62337F96" w14:textId="77777777" w:rsidR="00F750D8" w:rsidRDefault="00F750D8" w:rsidP="00214C26">
            <w:pPr>
              <w:jc w:val="center"/>
            </w:pPr>
            <w:r w:rsidRPr="006D4277">
              <w:t>GET</w:t>
            </w:r>
          </w:p>
        </w:tc>
        <w:tc>
          <w:tcPr>
            <w:tcW w:w="3119" w:type="dxa"/>
          </w:tcPr>
          <w:p w14:paraId="6CB28484" w14:textId="77777777" w:rsidR="00F750D8" w:rsidRDefault="00F750D8" w:rsidP="00214C26">
            <w:r w:rsidRPr="006D4277">
              <w:t>/api/users/employee-progress/:courseId</w:t>
            </w:r>
          </w:p>
        </w:tc>
        <w:tc>
          <w:tcPr>
            <w:tcW w:w="3060" w:type="dxa"/>
          </w:tcPr>
          <w:p w14:paraId="1792B2CB" w14:textId="77777777" w:rsidR="00F750D8" w:rsidRDefault="00F750D8" w:rsidP="00214C26">
            <w:r w:rsidRPr="006D4277">
              <w:t>Retrieves progress for a specific course for the authenticated user.</w:t>
            </w:r>
          </w:p>
        </w:tc>
        <w:tc>
          <w:tcPr>
            <w:tcW w:w="2467" w:type="dxa"/>
          </w:tcPr>
          <w:p w14:paraId="71E1CC84" w14:textId="77777777" w:rsidR="00F750D8" w:rsidRDefault="00F750D8" w:rsidP="00214C26">
            <w:r w:rsidRPr="006D4277">
              <w:t>CourseDetail.jsx</w:t>
            </w:r>
          </w:p>
        </w:tc>
      </w:tr>
      <w:tr w:rsidR="00F750D8" w14:paraId="6D1A048C" w14:textId="77777777" w:rsidTr="00214C26">
        <w:tc>
          <w:tcPr>
            <w:tcW w:w="1276" w:type="dxa"/>
          </w:tcPr>
          <w:p w14:paraId="244BD2F8" w14:textId="77777777" w:rsidR="00F750D8" w:rsidRDefault="00F750D8" w:rsidP="00214C26">
            <w:pPr>
              <w:jc w:val="center"/>
            </w:pPr>
            <w:r w:rsidRPr="006D4277">
              <w:t>GET</w:t>
            </w:r>
          </w:p>
        </w:tc>
        <w:tc>
          <w:tcPr>
            <w:tcW w:w="3119" w:type="dxa"/>
          </w:tcPr>
          <w:p w14:paraId="0BE93A74" w14:textId="77777777" w:rsidR="00F750D8" w:rsidRDefault="00F750D8" w:rsidP="00214C26">
            <w:r w:rsidRPr="006D4277">
              <w:t>/</w:t>
            </w:r>
            <w:proofErr w:type="gramStart"/>
            <w:r w:rsidRPr="006D4277">
              <w:t>api</w:t>
            </w:r>
            <w:proofErr w:type="gramEnd"/>
            <w:r w:rsidRPr="006D4277">
              <w:t>/courses/:courseId/skills</w:t>
            </w:r>
          </w:p>
        </w:tc>
        <w:tc>
          <w:tcPr>
            <w:tcW w:w="3060" w:type="dxa"/>
          </w:tcPr>
          <w:p w14:paraId="0D743D20" w14:textId="77777777" w:rsidR="00F750D8" w:rsidRDefault="00F750D8" w:rsidP="00214C26">
            <w:r w:rsidRPr="006D4277">
              <w:t>Retrieves the skills associated with a specific course.</w:t>
            </w:r>
          </w:p>
        </w:tc>
        <w:tc>
          <w:tcPr>
            <w:tcW w:w="2467" w:type="dxa"/>
          </w:tcPr>
          <w:p w14:paraId="3F59A4F4" w14:textId="77777777" w:rsidR="00F750D8" w:rsidRDefault="00F750D8" w:rsidP="00214C26">
            <w:r w:rsidRPr="006D4277">
              <w:t>CourseDetail.jsx</w:t>
            </w:r>
          </w:p>
        </w:tc>
      </w:tr>
      <w:tr w:rsidR="00F750D8" w14:paraId="13905C81" w14:textId="77777777" w:rsidTr="00214C26">
        <w:tc>
          <w:tcPr>
            <w:tcW w:w="1276" w:type="dxa"/>
          </w:tcPr>
          <w:p w14:paraId="1A2D5BE2" w14:textId="77777777" w:rsidR="00F750D8" w:rsidRDefault="00F750D8" w:rsidP="00214C26">
            <w:pPr>
              <w:jc w:val="center"/>
            </w:pPr>
            <w:r w:rsidRPr="006D4277">
              <w:t>GET</w:t>
            </w:r>
          </w:p>
        </w:tc>
        <w:tc>
          <w:tcPr>
            <w:tcW w:w="3119" w:type="dxa"/>
          </w:tcPr>
          <w:p w14:paraId="592AABAA" w14:textId="77777777" w:rsidR="00F750D8" w:rsidRDefault="00F750D8" w:rsidP="00214C26">
            <w:r w:rsidRPr="006D4277">
              <w:t>/api/courses/available/:id</w:t>
            </w:r>
          </w:p>
        </w:tc>
        <w:tc>
          <w:tcPr>
            <w:tcW w:w="3060" w:type="dxa"/>
          </w:tcPr>
          <w:p w14:paraId="55088C4C" w14:textId="77777777" w:rsidR="00F750D8" w:rsidRDefault="00F750D8" w:rsidP="00214C26">
            <w:r w:rsidRPr="006D4277">
              <w:t>Retrieves available courses for the user.</w:t>
            </w:r>
          </w:p>
        </w:tc>
        <w:tc>
          <w:tcPr>
            <w:tcW w:w="2467" w:type="dxa"/>
          </w:tcPr>
          <w:p w14:paraId="43FB1CE5" w14:textId="77777777" w:rsidR="00F750D8" w:rsidRDefault="00F750D8" w:rsidP="00214C26">
            <w:r w:rsidRPr="006D4277">
              <w:t>AssignCourseModel.jsx</w:t>
            </w:r>
          </w:p>
        </w:tc>
      </w:tr>
      <w:tr w:rsidR="00F750D8" w14:paraId="4E7F7B95" w14:textId="77777777" w:rsidTr="00214C26">
        <w:tc>
          <w:tcPr>
            <w:tcW w:w="1276" w:type="dxa"/>
          </w:tcPr>
          <w:p w14:paraId="24397624" w14:textId="77777777" w:rsidR="00F750D8" w:rsidRDefault="00F750D8" w:rsidP="00214C26">
            <w:pPr>
              <w:jc w:val="center"/>
            </w:pPr>
            <w:r w:rsidRPr="006D4277">
              <w:t>GET</w:t>
            </w:r>
          </w:p>
        </w:tc>
        <w:tc>
          <w:tcPr>
            <w:tcW w:w="3119" w:type="dxa"/>
          </w:tcPr>
          <w:p w14:paraId="4B75FC2C" w14:textId="77777777" w:rsidR="00F750D8" w:rsidRDefault="00F750D8" w:rsidP="00214C26">
            <w:r w:rsidRPr="006D4277">
              <w:t>/api/courses/user/progress</w:t>
            </w:r>
          </w:p>
        </w:tc>
        <w:tc>
          <w:tcPr>
            <w:tcW w:w="3060" w:type="dxa"/>
          </w:tcPr>
          <w:p w14:paraId="08580D90" w14:textId="77777777" w:rsidR="00F750D8" w:rsidRDefault="00F750D8" w:rsidP="00214C26">
            <w:r w:rsidRPr="006D4277">
              <w:t>Retrieves the courses that the user is enrolled in, along with their progress.</w:t>
            </w:r>
          </w:p>
        </w:tc>
        <w:tc>
          <w:tcPr>
            <w:tcW w:w="2467" w:type="dxa"/>
          </w:tcPr>
          <w:p w14:paraId="350CFE2B" w14:textId="77777777" w:rsidR="00F750D8" w:rsidRDefault="00F750D8" w:rsidP="00214C26">
            <w:r w:rsidRPr="006D4277">
              <w:t>EmployeeCourseList.jsx</w:t>
            </w:r>
          </w:p>
        </w:tc>
      </w:tr>
      <w:tr w:rsidR="00F750D8" w14:paraId="77D7F690" w14:textId="77777777" w:rsidTr="00214C26">
        <w:tc>
          <w:tcPr>
            <w:tcW w:w="1276" w:type="dxa"/>
          </w:tcPr>
          <w:p w14:paraId="0BB4D34E" w14:textId="77777777" w:rsidR="00F750D8" w:rsidRDefault="00F750D8" w:rsidP="00214C26">
            <w:pPr>
              <w:jc w:val="center"/>
            </w:pPr>
            <w:r w:rsidRPr="006D4277">
              <w:t>GET</w:t>
            </w:r>
          </w:p>
        </w:tc>
        <w:tc>
          <w:tcPr>
            <w:tcW w:w="3119" w:type="dxa"/>
          </w:tcPr>
          <w:p w14:paraId="331B1873" w14:textId="77777777" w:rsidR="00F750D8" w:rsidRDefault="00F750D8" w:rsidP="00214C26">
            <w:r w:rsidRPr="006D4277">
              <w:t>/</w:t>
            </w:r>
            <w:proofErr w:type="gramStart"/>
            <w:r w:rsidRPr="006D4277">
              <w:t>api</w:t>
            </w:r>
            <w:proofErr w:type="gramEnd"/>
            <w:r w:rsidRPr="006D4277">
              <w:t>/courses/:courseId/details</w:t>
            </w:r>
          </w:p>
        </w:tc>
        <w:tc>
          <w:tcPr>
            <w:tcW w:w="3060" w:type="dxa"/>
          </w:tcPr>
          <w:p w14:paraId="3185C7B3" w14:textId="77777777" w:rsidR="00F750D8" w:rsidRDefault="00F750D8" w:rsidP="00214C26">
            <w:r w:rsidRPr="006D4277">
              <w:t>Retrieves detailed information about a specific course.</w:t>
            </w:r>
          </w:p>
        </w:tc>
        <w:tc>
          <w:tcPr>
            <w:tcW w:w="2467" w:type="dxa"/>
          </w:tcPr>
          <w:p w14:paraId="744AE249" w14:textId="77777777" w:rsidR="00F750D8" w:rsidRDefault="00F750D8" w:rsidP="00214C26">
            <w:r w:rsidRPr="006D4277">
              <w:t>CourseDetail.jsx</w:t>
            </w:r>
          </w:p>
        </w:tc>
      </w:tr>
      <w:tr w:rsidR="00F750D8" w14:paraId="38156F62" w14:textId="77777777" w:rsidTr="00214C26">
        <w:tc>
          <w:tcPr>
            <w:tcW w:w="1276" w:type="dxa"/>
          </w:tcPr>
          <w:p w14:paraId="331AEFD2" w14:textId="77777777" w:rsidR="00F750D8" w:rsidRDefault="00F750D8" w:rsidP="00214C26">
            <w:pPr>
              <w:jc w:val="center"/>
            </w:pPr>
            <w:r w:rsidRPr="006D4277">
              <w:t>GET</w:t>
            </w:r>
          </w:p>
        </w:tc>
        <w:tc>
          <w:tcPr>
            <w:tcW w:w="3119" w:type="dxa"/>
          </w:tcPr>
          <w:p w14:paraId="2B6F085B" w14:textId="77777777" w:rsidR="00F750D8" w:rsidRDefault="00F750D8" w:rsidP="00214C26">
            <w:r w:rsidRPr="006D4277">
              <w:t>/api/courses</w:t>
            </w:r>
          </w:p>
        </w:tc>
        <w:tc>
          <w:tcPr>
            <w:tcW w:w="3060" w:type="dxa"/>
          </w:tcPr>
          <w:p w14:paraId="5DA06652" w14:textId="77777777" w:rsidR="00F750D8" w:rsidRDefault="00F750D8" w:rsidP="00214C26">
            <w:r w:rsidRPr="006D4277">
              <w:t>Retrieves a list of all available courses.</w:t>
            </w:r>
          </w:p>
        </w:tc>
        <w:tc>
          <w:tcPr>
            <w:tcW w:w="2467" w:type="dxa"/>
          </w:tcPr>
          <w:p w14:paraId="6D823AC4" w14:textId="77777777" w:rsidR="00F750D8" w:rsidRDefault="00F750D8" w:rsidP="00214C26">
            <w:r w:rsidRPr="006D4277">
              <w:t>AllCourses.jsx</w:t>
            </w:r>
          </w:p>
        </w:tc>
      </w:tr>
      <w:tr w:rsidR="00F750D8" w14:paraId="626543CF" w14:textId="77777777" w:rsidTr="00214C26">
        <w:tc>
          <w:tcPr>
            <w:tcW w:w="1276" w:type="dxa"/>
          </w:tcPr>
          <w:p w14:paraId="295ED7F2" w14:textId="77777777" w:rsidR="00F750D8" w:rsidRDefault="00F750D8" w:rsidP="00214C26">
            <w:pPr>
              <w:jc w:val="center"/>
            </w:pPr>
            <w:r w:rsidRPr="006D4277">
              <w:t>GET</w:t>
            </w:r>
          </w:p>
        </w:tc>
        <w:tc>
          <w:tcPr>
            <w:tcW w:w="3119" w:type="dxa"/>
          </w:tcPr>
          <w:p w14:paraId="368F347C" w14:textId="77777777" w:rsidR="00F750D8" w:rsidRDefault="00F750D8" w:rsidP="00214C26">
            <w:r w:rsidRPr="006D4277">
              <w:t>/api/courses/valid-ids</w:t>
            </w:r>
          </w:p>
        </w:tc>
        <w:tc>
          <w:tcPr>
            <w:tcW w:w="3060" w:type="dxa"/>
          </w:tcPr>
          <w:p w14:paraId="2EDD3D28" w14:textId="77777777" w:rsidR="00F750D8" w:rsidRDefault="00F750D8" w:rsidP="00214C26">
            <w:r w:rsidRPr="006D4277">
              <w:t>Retrieves valid course IDs for the user.</w:t>
            </w:r>
          </w:p>
        </w:tc>
        <w:tc>
          <w:tcPr>
            <w:tcW w:w="2467" w:type="dxa"/>
          </w:tcPr>
          <w:p w14:paraId="788005A3" w14:textId="77777777" w:rsidR="00F750D8" w:rsidRDefault="00F750D8" w:rsidP="00214C26">
            <w:r w:rsidRPr="006D4277">
              <w:t>ProtectRoutes.jsx</w:t>
            </w:r>
          </w:p>
        </w:tc>
      </w:tr>
    </w:tbl>
    <w:p w14:paraId="61E7574E" w14:textId="77777777" w:rsidR="00F750D8" w:rsidRDefault="00F750D8" w:rsidP="00F750D8"/>
    <w:p w14:paraId="030D35E3" w14:textId="77777777" w:rsidR="00F750D8" w:rsidRDefault="00F750D8" w:rsidP="00F750D8">
      <w:pPr>
        <w:spacing w:after="160" w:line="259" w:lineRule="auto"/>
      </w:pPr>
      <w:r>
        <w:br w:type="page"/>
      </w:r>
    </w:p>
    <w:p w14:paraId="2CD9042E" w14:textId="77777777" w:rsidR="00F750D8" w:rsidRDefault="00F750D8" w:rsidP="00F750D8">
      <w:pPr>
        <w:pStyle w:val="Heading2"/>
        <w:rPr>
          <w:rFonts w:eastAsia="Arial"/>
        </w:rPr>
      </w:pPr>
      <w:bookmarkStart w:id="28" w:name="_Toc179816449"/>
      <w:r>
        <w:rPr>
          <w:rFonts w:eastAsia="Arial"/>
        </w:rPr>
        <w:lastRenderedPageBreak/>
        <w:t>Roles and access control</w:t>
      </w:r>
      <w:bookmarkEnd w:id="28"/>
    </w:p>
    <w:p w14:paraId="1C8233D4" w14:textId="77777777" w:rsidR="00F750D8" w:rsidRDefault="00F750D8" w:rsidP="00F750D8">
      <w:pPr>
        <w:pStyle w:val="Heading3"/>
      </w:pPr>
      <w:bookmarkStart w:id="29" w:name="_Toc179816450"/>
      <w:r>
        <w:t>Admin</w:t>
      </w:r>
      <w:bookmarkEnd w:id="29"/>
    </w:p>
    <w:p w14:paraId="4A0B11B3" w14:textId="77777777" w:rsidR="00F750D8" w:rsidRDefault="00F750D8" w:rsidP="00F750D8">
      <w:pPr>
        <w:ind w:left="720"/>
      </w:pPr>
      <w:r w:rsidRPr="00055B01">
        <w:rPr>
          <w:b/>
          <w:bCs/>
        </w:rPr>
        <w:t>Description:</w:t>
      </w:r>
      <w:r>
        <w:t xml:space="preserve"> </w:t>
      </w:r>
    </w:p>
    <w:p w14:paraId="25B2D705" w14:textId="77777777" w:rsidR="00F750D8" w:rsidRDefault="00F750D8" w:rsidP="00F750D8">
      <w:pPr>
        <w:ind w:left="720" w:firstLine="720"/>
      </w:pPr>
      <w:r w:rsidRPr="00186988">
        <w:t xml:space="preserve">Admins are responsible for managing the application, overseeing employee progress, and </w:t>
      </w:r>
      <w:r>
        <w:t xml:space="preserve">assigning </w:t>
      </w:r>
      <w:r w:rsidRPr="00186988">
        <w:t>course</w:t>
      </w:r>
      <w:r>
        <w:t>s to the employees</w:t>
      </w:r>
      <w:r w:rsidRPr="00186988">
        <w:t>.</w:t>
      </w:r>
    </w:p>
    <w:p w14:paraId="58EFB03C" w14:textId="77777777" w:rsidR="00F750D8" w:rsidRPr="00055B01" w:rsidRDefault="00F750D8" w:rsidP="00F750D8">
      <w:pPr>
        <w:ind w:left="720"/>
        <w:rPr>
          <w:b/>
          <w:bCs/>
        </w:rPr>
      </w:pPr>
      <w:r w:rsidRPr="00055B01">
        <w:rPr>
          <w:b/>
          <w:bCs/>
        </w:rPr>
        <w:t>Access Rights:</w:t>
      </w:r>
    </w:p>
    <w:p w14:paraId="7E48CA54" w14:textId="77777777" w:rsidR="00F750D8" w:rsidRDefault="00F750D8" w:rsidP="00F750D8">
      <w:pPr>
        <w:pStyle w:val="ListParagraph"/>
        <w:ind w:left="1644"/>
      </w:pPr>
      <w:r>
        <w:t>Full access to the Admin Dashboard, enabling comprehensive monitoring of performance metrics and insights.</w:t>
      </w:r>
    </w:p>
    <w:p w14:paraId="4987053B" w14:textId="77777777" w:rsidR="00F750D8" w:rsidRDefault="00F750D8" w:rsidP="00F750D8">
      <w:pPr>
        <w:pStyle w:val="ListParagraph"/>
        <w:ind w:left="1644"/>
      </w:pPr>
      <w:r>
        <w:t>Authority to view all courses.</w:t>
      </w:r>
    </w:p>
    <w:p w14:paraId="5BE08711" w14:textId="77777777" w:rsidR="00F750D8" w:rsidRDefault="00F750D8" w:rsidP="00F750D8">
      <w:pPr>
        <w:pStyle w:val="ListParagraph"/>
        <w:ind w:left="1644"/>
      </w:pPr>
      <w:r>
        <w:t>Access to the Employee Progress Module for the purpose of tracking course completions and evaluating employee performance.</w:t>
      </w:r>
    </w:p>
    <w:p w14:paraId="4FAA80D3" w14:textId="77777777" w:rsidR="00F750D8" w:rsidRDefault="00F750D8" w:rsidP="00F750D8">
      <w:pPr>
        <w:pStyle w:val="ListParagraph"/>
        <w:ind w:left="1644"/>
      </w:pPr>
      <w:r>
        <w:t>Access to analytics and reporting tools that facilitate data-driven decision-making.</w:t>
      </w:r>
    </w:p>
    <w:p w14:paraId="5B1CFCD6" w14:textId="77777777" w:rsidR="00F750D8" w:rsidRDefault="00F750D8" w:rsidP="00F750D8">
      <w:pPr>
        <w:pStyle w:val="ListParagraph"/>
        <w:numPr>
          <w:ilvl w:val="0"/>
          <w:numId w:val="0"/>
        </w:numPr>
        <w:ind w:left="1644"/>
      </w:pPr>
    </w:p>
    <w:p w14:paraId="021C83F3" w14:textId="77777777" w:rsidR="00F750D8" w:rsidRDefault="00F750D8" w:rsidP="00F750D8">
      <w:pPr>
        <w:pStyle w:val="Heading3"/>
      </w:pPr>
      <w:bookmarkStart w:id="30" w:name="_Toc179816451"/>
      <w:r>
        <w:t>Employee</w:t>
      </w:r>
      <w:bookmarkEnd w:id="30"/>
    </w:p>
    <w:p w14:paraId="1AFEAB77" w14:textId="77777777" w:rsidR="00F750D8" w:rsidRDefault="00F750D8" w:rsidP="00F750D8">
      <w:pPr>
        <w:ind w:left="720"/>
      </w:pPr>
      <w:r w:rsidRPr="00055B01">
        <w:rPr>
          <w:b/>
          <w:bCs/>
        </w:rPr>
        <w:t>Description:</w:t>
      </w:r>
      <w:r>
        <w:t xml:space="preserve"> </w:t>
      </w:r>
    </w:p>
    <w:p w14:paraId="3704B1D3" w14:textId="77777777" w:rsidR="00F750D8" w:rsidRDefault="00F750D8" w:rsidP="00F750D8">
      <w:pPr>
        <w:ind w:left="720" w:firstLine="720"/>
      </w:pPr>
      <w:r>
        <w:t>Employees utilize the platform to complete their assigned courses and monitor their progress.</w:t>
      </w:r>
    </w:p>
    <w:p w14:paraId="4A26C1F8" w14:textId="77777777" w:rsidR="00F750D8" w:rsidRDefault="00F750D8" w:rsidP="00F750D8">
      <w:pPr>
        <w:ind w:left="720"/>
      </w:pPr>
      <w:r w:rsidRPr="00055B01">
        <w:rPr>
          <w:b/>
          <w:bCs/>
        </w:rPr>
        <w:t>Access Rights:</w:t>
      </w:r>
    </w:p>
    <w:p w14:paraId="4BEC2A86" w14:textId="77777777" w:rsidR="00F750D8" w:rsidRDefault="00F750D8" w:rsidP="00F750D8">
      <w:pPr>
        <w:pStyle w:val="ListParagraph"/>
        <w:ind w:left="1644"/>
      </w:pPr>
      <w:r>
        <w:t>Access to the View Courses Module, which displays only their assigned courses, organized by status (Completed, In Progress, Not Started).</w:t>
      </w:r>
    </w:p>
    <w:p w14:paraId="3E2831F1" w14:textId="77777777" w:rsidR="00F750D8" w:rsidRDefault="00F750D8" w:rsidP="00F750D8">
      <w:pPr>
        <w:pStyle w:val="ListParagraph"/>
        <w:ind w:left="1644"/>
      </w:pPr>
      <w:r>
        <w:t>Ability to view detailed information about each course, including course descriptions and progress tracking features.</w:t>
      </w:r>
    </w:p>
    <w:p w14:paraId="2710CD88" w14:textId="77777777" w:rsidR="00F750D8" w:rsidRDefault="00F750D8" w:rsidP="00F750D8">
      <w:pPr>
        <w:pStyle w:val="ListParagraph"/>
        <w:ind w:left="1644"/>
      </w:pPr>
      <w:r>
        <w:t>Permissions to manage their personal profile and skills, including the ability to update personal information (except for designation and email).</w:t>
      </w:r>
    </w:p>
    <w:p w14:paraId="4AA9B239" w14:textId="77777777" w:rsidR="00F750D8" w:rsidRDefault="00F750D8" w:rsidP="00F750D8">
      <w:pPr>
        <w:pStyle w:val="ListParagraph"/>
        <w:ind w:left="1644"/>
      </w:pPr>
      <w:r>
        <w:t>Access to the Manage Skills Module, allowing them to view and add skills based on completed courses.</w:t>
      </w:r>
    </w:p>
    <w:p w14:paraId="6B270A0C" w14:textId="77777777" w:rsidR="00F750D8" w:rsidRPr="0056621D" w:rsidRDefault="00F750D8" w:rsidP="00F750D8">
      <w:pPr>
        <w:pStyle w:val="ListParagraph"/>
        <w:numPr>
          <w:ilvl w:val="0"/>
          <w:numId w:val="0"/>
        </w:numPr>
        <w:ind w:left="1644"/>
      </w:pPr>
    </w:p>
    <w:p w14:paraId="53B96A4A" w14:textId="77777777" w:rsidR="00F750D8" w:rsidRDefault="00F750D8" w:rsidP="00F750D8">
      <w:pPr>
        <w:pStyle w:val="Heading1"/>
        <w:rPr>
          <w:rFonts w:eastAsia="Arial"/>
        </w:rPr>
      </w:pPr>
      <w:bookmarkStart w:id="31" w:name="_Toc179816452"/>
      <w:r>
        <w:rPr>
          <w:rFonts w:eastAsia="Arial"/>
        </w:rPr>
        <w:t>Data Engineering</w:t>
      </w:r>
      <w:bookmarkEnd w:id="31"/>
    </w:p>
    <w:p w14:paraId="0B2F8382" w14:textId="77777777" w:rsidR="00F750D8" w:rsidRDefault="00F750D8" w:rsidP="00F750D8">
      <w:pPr>
        <w:ind w:firstLine="432"/>
      </w:pPr>
      <w:r w:rsidRPr="00E27E32">
        <w:t>The Data Engineering process is structured into distinct layers, each with specific functions in preparing data for analysis and reporting.</w:t>
      </w:r>
    </w:p>
    <w:p w14:paraId="38D4D7E9" w14:textId="77777777" w:rsidR="00F750D8" w:rsidRPr="00E27E32" w:rsidRDefault="00F750D8" w:rsidP="00F750D8">
      <w:pPr>
        <w:spacing w:line="240" w:lineRule="auto"/>
        <w:ind w:firstLine="432"/>
      </w:pPr>
    </w:p>
    <w:p w14:paraId="586BDCA3" w14:textId="77777777" w:rsidR="00F750D8" w:rsidRDefault="00F750D8" w:rsidP="00F750D8">
      <w:pPr>
        <w:pStyle w:val="Heading2"/>
        <w:rPr>
          <w:rFonts w:eastAsia="Arial"/>
        </w:rPr>
      </w:pPr>
      <w:bookmarkStart w:id="32" w:name="_Toc179816453"/>
      <w:r>
        <w:rPr>
          <w:rFonts w:eastAsia="Arial"/>
        </w:rPr>
        <w:t>Layers</w:t>
      </w:r>
      <w:bookmarkEnd w:id="32"/>
    </w:p>
    <w:p w14:paraId="3CFC2EA2" w14:textId="77777777" w:rsidR="00F750D8" w:rsidRDefault="00F750D8" w:rsidP="00F750D8">
      <w:pPr>
        <w:pStyle w:val="Heading3"/>
        <w:rPr>
          <w:rFonts w:eastAsia="Arial"/>
        </w:rPr>
      </w:pPr>
      <w:bookmarkStart w:id="33" w:name="_Toc179816454"/>
      <w:r>
        <w:rPr>
          <w:rFonts w:eastAsia="Arial"/>
        </w:rPr>
        <w:t xml:space="preserve">Bronze </w:t>
      </w:r>
      <w:r w:rsidRPr="005618D4">
        <w:rPr>
          <w:rFonts w:eastAsia="Arial"/>
        </w:rPr>
        <w:t>Layer (Staging)</w:t>
      </w:r>
      <w:bookmarkEnd w:id="33"/>
    </w:p>
    <w:p w14:paraId="3195D964" w14:textId="77777777" w:rsidR="00F750D8" w:rsidRDefault="00F750D8" w:rsidP="00F750D8">
      <w:pPr>
        <w:ind w:firstLine="720"/>
        <w:jc w:val="both"/>
      </w:pPr>
      <w:r w:rsidRPr="000D5A30">
        <w:t>The Bronze Layer serves as the initial stage for data ingestion, where raw, unprocessed data is collected from the Postgres database. This layer stores the data without any transformations, ensuring a complete and accurate representation of the original data, which is essential for subsequent processing.</w:t>
      </w:r>
    </w:p>
    <w:p w14:paraId="5CC19151" w14:textId="77777777" w:rsidR="00F750D8" w:rsidRPr="00661037" w:rsidRDefault="00F750D8" w:rsidP="00F750D8">
      <w:pPr>
        <w:jc w:val="both"/>
        <w:rPr>
          <w:b/>
          <w:bCs/>
        </w:rPr>
      </w:pPr>
      <w:r w:rsidRPr="00661037">
        <w:rPr>
          <w:b/>
          <w:bCs/>
        </w:rPr>
        <w:t>Key Features:</w:t>
      </w:r>
    </w:p>
    <w:p w14:paraId="08F0AEEA" w14:textId="77777777" w:rsidR="00F750D8" w:rsidRDefault="00F750D8" w:rsidP="00F750D8">
      <w:pPr>
        <w:pStyle w:val="ListParagraph"/>
        <w:numPr>
          <w:ilvl w:val="0"/>
          <w:numId w:val="26"/>
        </w:numPr>
        <w:ind w:left="709"/>
        <w:jc w:val="both"/>
      </w:pPr>
      <w:r w:rsidRPr="00661037">
        <w:rPr>
          <w:b/>
          <w:bCs/>
        </w:rPr>
        <w:t>Data Source:</w:t>
      </w:r>
      <w:r>
        <w:t xml:space="preserve"> Postgres Database</w:t>
      </w:r>
    </w:p>
    <w:p w14:paraId="1472FC5C"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1A48157D" w14:textId="77777777" w:rsidR="00F750D8" w:rsidRDefault="00F750D8" w:rsidP="00F750D8">
      <w:pPr>
        <w:pStyle w:val="ListParagraph"/>
        <w:numPr>
          <w:ilvl w:val="0"/>
          <w:numId w:val="26"/>
        </w:numPr>
        <w:ind w:left="709"/>
        <w:jc w:val="both"/>
      </w:pPr>
      <w:r w:rsidRPr="00661037">
        <w:rPr>
          <w:b/>
          <w:bCs/>
        </w:rPr>
        <w:t>Purpose:</w:t>
      </w:r>
      <w:r>
        <w:t xml:space="preserve"> To maintain raw data integrity for future processing.</w:t>
      </w:r>
    </w:p>
    <w:p w14:paraId="5A6D1B80" w14:textId="77777777" w:rsidR="00F750D8" w:rsidRPr="00E83652" w:rsidRDefault="00F750D8" w:rsidP="00F750D8">
      <w:pPr>
        <w:pStyle w:val="ListParagraph"/>
        <w:numPr>
          <w:ilvl w:val="0"/>
          <w:numId w:val="0"/>
        </w:numPr>
        <w:ind w:left="709"/>
        <w:jc w:val="both"/>
      </w:pPr>
    </w:p>
    <w:p w14:paraId="26C4D518" w14:textId="77777777" w:rsidR="00F750D8" w:rsidRDefault="00F750D8" w:rsidP="00F750D8">
      <w:pPr>
        <w:pStyle w:val="Heading3"/>
        <w:rPr>
          <w:rFonts w:eastAsia="Arial"/>
        </w:rPr>
      </w:pPr>
      <w:bookmarkStart w:id="34" w:name="_Toc179816455"/>
      <w:r>
        <w:rPr>
          <w:rFonts w:eastAsia="Arial"/>
        </w:rPr>
        <w:lastRenderedPageBreak/>
        <w:t xml:space="preserve">Silver </w:t>
      </w:r>
      <w:r w:rsidRPr="008630E9">
        <w:rPr>
          <w:rFonts w:eastAsia="Arial"/>
        </w:rPr>
        <w:t>Layer (Preparation)</w:t>
      </w:r>
      <w:bookmarkEnd w:id="34"/>
    </w:p>
    <w:p w14:paraId="682FBA28" w14:textId="77777777" w:rsidR="00F750D8" w:rsidRDefault="00F750D8" w:rsidP="00F750D8">
      <w:pPr>
        <w:ind w:firstLine="567"/>
      </w:pPr>
      <w:r w:rsidRPr="00106530">
        <w:t>In the Silver Layer, the data undergoes essential cleaning and transformation processes. This stage is critical for enhancing the quality and reliability of the data before it is moved to the next layer.</w:t>
      </w:r>
      <w:r>
        <w:t xml:space="preserve"> This stage focuses on:</w:t>
      </w:r>
    </w:p>
    <w:p w14:paraId="0A057277" w14:textId="77777777" w:rsidR="00F750D8" w:rsidRDefault="00F750D8" w:rsidP="00F750D8">
      <w:pPr>
        <w:pStyle w:val="ListParagraph"/>
      </w:pPr>
      <w:r>
        <w:t>Identifying and addressing missing values and duplicates.</w:t>
      </w:r>
    </w:p>
    <w:p w14:paraId="0E050238" w14:textId="77777777" w:rsidR="00F750D8" w:rsidRDefault="00F750D8" w:rsidP="00F750D8">
      <w:pPr>
        <w:pStyle w:val="ListParagraph"/>
      </w:pPr>
      <w:r>
        <w:t>Defining the required columns for each dataset.</w:t>
      </w:r>
    </w:p>
    <w:p w14:paraId="7132E0A7" w14:textId="77777777" w:rsidR="00F750D8" w:rsidRDefault="00F750D8" w:rsidP="00F750D8">
      <w:pPr>
        <w:pStyle w:val="ListParagraph"/>
      </w:pPr>
      <w:r>
        <w:t>Performing data preprocessing, which includes removing null values, selecting necessary columns, and ensuring consistent data types.</w:t>
      </w:r>
    </w:p>
    <w:p w14:paraId="47E15D5B" w14:textId="77777777" w:rsidR="00F750D8" w:rsidRPr="00917626" w:rsidRDefault="00F750D8" w:rsidP="00F750D8">
      <w:pPr>
        <w:pStyle w:val="ListParagraph"/>
        <w:numPr>
          <w:ilvl w:val="0"/>
          <w:numId w:val="0"/>
        </w:numPr>
        <w:spacing w:line="240" w:lineRule="auto"/>
        <w:ind w:left="924"/>
        <w:rPr>
          <w:sz w:val="16"/>
          <w:szCs w:val="16"/>
        </w:rPr>
      </w:pPr>
    </w:p>
    <w:p w14:paraId="2BC73B1C" w14:textId="77777777" w:rsidR="00F750D8" w:rsidRPr="00661037" w:rsidRDefault="00F750D8" w:rsidP="00F750D8">
      <w:pPr>
        <w:jc w:val="both"/>
        <w:rPr>
          <w:b/>
          <w:bCs/>
        </w:rPr>
      </w:pPr>
      <w:r w:rsidRPr="00661037">
        <w:rPr>
          <w:b/>
          <w:bCs/>
        </w:rPr>
        <w:t>Key Features:</w:t>
      </w:r>
    </w:p>
    <w:p w14:paraId="15336CDA" w14:textId="77777777" w:rsidR="00F750D8" w:rsidRDefault="00F750D8" w:rsidP="00F750D8">
      <w:pPr>
        <w:pStyle w:val="ListParagraph"/>
        <w:numPr>
          <w:ilvl w:val="0"/>
          <w:numId w:val="26"/>
        </w:numPr>
        <w:ind w:left="709"/>
        <w:jc w:val="both"/>
      </w:pPr>
      <w:r w:rsidRPr="00661037">
        <w:rPr>
          <w:b/>
          <w:bCs/>
        </w:rPr>
        <w:t>Data Source:</w:t>
      </w:r>
      <w:r>
        <w:t xml:space="preserve"> Raw Layer</w:t>
      </w:r>
    </w:p>
    <w:p w14:paraId="70E3AC34"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69522BE4" w14:textId="77777777" w:rsidR="00F750D8" w:rsidRDefault="00F750D8" w:rsidP="00F750D8">
      <w:pPr>
        <w:pStyle w:val="ListParagraph"/>
        <w:numPr>
          <w:ilvl w:val="0"/>
          <w:numId w:val="26"/>
        </w:numPr>
        <w:ind w:left="709"/>
        <w:jc w:val="both"/>
      </w:pPr>
      <w:r w:rsidRPr="00661037">
        <w:rPr>
          <w:b/>
          <w:bCs/>
        </w:rPr>
        <w:t>Purpose:</w:t>
      </w:r>
      <w:r>
        <w:t xml:space="preserve"> </w:t>
      </w:r>
      <w:r w:rsidRPr="00D95C50">
        <w:t>To prepare data for structured analysis and ensure its quality.</w:t>
      </w:r>
    </w:p>
    <w:p w14:paraId="106AC457" w14:textId="77777777" w:rsidR="00F750D8" w:rsidRPr="00B150FA" w:rsidRDefault="00F750D8" w:rsidP="00F750D8"/>
    <w:p w14:paraId="6AFAF068" w14:textId="77777777" w:rsidR="00F750D8" w:rsidRDefault="00F750D8" w:rsidP="00F750D8">
      <w:pPr>
        <w:pStyle w:val="Heading3"/>
        <w:rPr>
          <w:rFonts w:eastAsia="Arial"/>
        </w:rPr>
      </w:pPr>
      <w:bookmarkStart w:id="35" w:name="_Toc179816456"/>
      <w:r>
        <w:rPr>
          <w:rFonts w:eastAsia="Arial"/>
        </w:rPr>
        <w:t xml:space="preserve">Gold </w:t>
      </w:r>
      <w:r w:rsidRPr="008630E9">
        <w:rPr>
          <w:rFonts w:eastAsia="Arial"/>
        </w:rPr>
        <w:t>Layer (Data Mart)</w:t>
      </w:r>
      <w:bookmarkEnd w:id="35"/>
    </w:p>
    <w:p w14:paraId="37E5A577" w14:textId="77777777" w:rsidR="00F750D8" w:rsidRDefault="00F750D8" w:rsidP="00F750D8">
      <w:pPr>
        <w:ind w:firstLine="720"/>
      </w:pPr>
      <w:r w:rsidRPr="00C47A1C">
        <w:t>The Gold Layer organizes the clean data into structured tables designed for efficient querying and analysis. This layer includes both dimension and fact tables, facilitating detailed insights and reporting.</w:t>
      </w:r>
    </w:p>
    <w:p w14:paraId="00099E6D" w14:textId="77777777" w:rsidR="00F750D8" w:rsidRDefault="00F750D8" w:rsidP="00F750D8">
      <w:pPr>
        <w:pStyle w:val="ListParagraph"/>
        <w:numPr>
          <w:ilvl w:val="0"/>
          <w:numId w:val="29"/>
        </w:numPr>
        <w:rPr>
          <w:color w:val="FF6196" w:themeColor="accent1"/>
        </w:rPr>
      </w:pPr>
      <w:r w:rsidRPr="00E24767">
        <w:rPr>
          <w:color w:val="FF6196" w:themeColor="accent1"/>
        </w:rPr>
        <w:t>Dimension Tables</w:t>
      </w:r>
    </w:p>
    <w:p w14:paraId="0C0F670F" w14:textId="77777777" w:rsidR="00F750D8" w:rsidRDefault="00F750D8" w:rsidP="00F750D8">
      <w:pPr>
        <w:pStyle w:val="ListParagraph"/>
        <w:ind w:left="720"/>
      </w:pPr>
      <w:r w:rsidRPr="00E24767">
        <w:rPr>
          <w:b/>
          <w:bCs/>
        </w:rPr>
        <w:t>User Dimension:</w:t>
      </w:r>
      <w:r>
        <w:t xml:space="preserve"> Captures user information such as ID, username, and creation date.</w:t>
      </w:r>
    </w:p>
    <w:p w14:paraId="45F16B6A" w14:textId="77777777" w:rsidR="00F750D8" w:rsidRDefault="00F750D8" w:rsidP="00F750D8">
      <w:pPr>
        <w:pStyle w:val="ListParagraph"/>
        <w:ind w:left="720"/>
      </w:pPr>
      <w:r w:rsidRPr="00E24767">
        <w:rPr>
          <w:b/>
          <w:bCs/>
        </w:rPr>
        <w:t>Designation Dimension:</w:t>
      </w:r>
      <w:r>
        <w:t xml:space="preserve"> Contains details about job titles.</w:t>
      </w:r>
    </w:p>
    <w:p w14:paraId="59B29525" w14:textId="77777777" w:rsidR="00F750D8" w:rsidRDefault="00F750D8" w:rsidP="00F750D8">
      <w:pPr>
        <w:pStyle w:val="ListParagraph"/>
        <w:ind w:left="720"/>
      </w:pPr>
      <w:r w:rsidRPr="00E24767">
        <w:rPr>
          <w:b/>
          <w:bCs/>
        </w:rPr>
        <w:t>Course Dimension:</w:t>
      </w:r>
      <w:r>
        <w:t xml:space="preserve"> Details about courses, including course ID, title, difficulty level, language, total </w:t>
      </w:r>
    </w:p>
    <w:p w14:paraId="331099B0" w14:textId="77777777" w:rsidR="00F750D8" w:rsidRDefault="00F750D8" w:rsidP="00F750D8">
      <w:pPr>
        <w:pStyle w:val="ListParagraph"/>
        <w:numPr>
          <w:ilvl w:val="0"/>
          <w:numId w:val="0"/>
        </w:numPr>
        <w:ind w:left="2364"/>
      </w:pPr>
      <w:r>
        <w:t xml:space="preserve">     time, total modules, and creation date.</w:t>
      </w:r>
    </w:p>
    <w:p w14:paraId="1EE4C856" w14:textId="77777777" w:rsidR="00F750D8" w:rsidRDefault="00F750D8" w:rsidP="00F750D8">
      <w:pPr>
        <w:pStyle w:val="ListParagraph"/>
        <w:ind w:left="720"/>
      </w:pPr>
      <w:r w:rsidRPr="00E24767">
        <w:rPr>
          <w:b/>
          <w:bCs/>
        </w:rPr>
        <w:t>Skill Dimension:</w:t>
      </w:r>
      <w:r>
        <w:t xml:space="preserve"> Lists skill identifiers and names.</w:t>
      </w:r>
    </w:p>
    <w:p w14:paraId="49E64516" w14:textId="77777777" w:rsidR="00F750D8" w:rsidRDefault="00F750D8" w:rsidP="00F750D8">
      <w:pPr>
        <w:pStyle w:val="ListParagraph"/>
        <w:numPr>
          <w:ilvl w:val="0"/>
          <w:numId w:val="0"/>
        </w:numPr>
        <w:ind w:left="720"/>
        <w:rPr>
          <w:color w:val="FF6196" w:themeColor="accent1"/>
        </w:rPr>
      </w:pPr>
    </w:p>
    <w:p w14:paraId="21F53F86" w14:textId="77777777" w:rsidR="00F750D8" w:rsidRPr="00E24767" w:rsidRDefault="00F750D8" w:rsidP="00F750D8">
      <w:pPr>
        <w:pStyle w:val="ListParagraph"/>
        <w:numPr>
          <w:ilvl w:val="0"/>
          <w:numId w:val="29"/>
        </w:numPr>
        <w:rPr>
          <w:color w:val="FF6196" w:themeColor="accent1"/>
        </w:rPr>
      </w:pPr>
      <w:r w:rsidRPr="00E24767">
        <w:rPr>
          <w:color w:val="FF6196" w:themeColor="accent1"/>
        </w:rPr>
        <w:t>Fact Tables</w:t>
      </w:r>
    </w:p>
    <w:p w14:paraId="5892CC0C" w14:textId="77777777" w:rsidR="00F750D8" w:rsidRDefault="00F750D8" w:rsidP="00F750D8">
      <w:pPr>
        <w:pStyle w:val="ListParagraph"/>
        <w:numPr>
          <w:ilvl w:val="0"/>
          <w:numId w:val="24"/>
        </w:numPr>
      </w:pPr>
      <w:r w:rsidRPr="00E24767">
        <w:rPr>
          <w:b/>
          <w:bCs/>
        </w:rPr>
        <w:t>Employee Progress Fact:</w:t>
      </w:r>
      <w:r>
        <w:t xml:space="preserve"> Tracks user progress in courses, including status, last update, modules </w:t>
      </w:r>
    </w:p>
    <w:p w14:paraId="12AAD66F" w14:textId="77777777" w:rsidR="00F750D8" w:rsidRDefault="00F750D8" w:rsidP="00F750D8">
      <w:pPr>
        <w:pStyle w:val="ListParagraph"/>
        <w:numPr>
          <w:ilvl w:val="0"/>
          <w:numId w:val="0"/>
        </w:numPr>
        <w:ind w:left="2880"/>
      </w:pPr>
      <w:r>
        <w:rPr>
          <w:b/>
          <w:bCs/>
        </w:rPr>
        <w:t xml:space="preserve">      </w:t>
      </w:r>
      <w:r>
        <w:t>completed, and certificate status.</w:t>
      </w:r>
    </w:p>
    <w:p w14:paraId="3EF10D48" w14:textId="77777777" w:rsidR="00F750D8" w:rsidRDefault="00F750D8" w:rsidP="00F750D8">
      <w:pPr>
        <w:pStyle w:val="ListParagraph"/>
        <w:numPr>
          <w:ilvl w:val="0"/>
          <w:numId w:val="24"/>
        </w:numPr>
      </w:pPr>
      <w:r w:rsidRPr="00E24767">
        <w:rPr>
          <w:b/>
          <w:bCs/>
        </w:rPr>
        <w:t>Course Enrolment Fact:</w:t>
      </w:r>
      <w:r>
        <w:t xml:space="preserve"> Records the count of enrolments and completions for each course.</w:t>
      </w:r>
    </w:p>
    <w:p w14:paraId="40975C65" w14:textId="77777777" w:rsidR="00F750D8" w:rsidRDefault="00F750D8" w:rsidP="00F750D8">
      <w:pPr>
        <w:pStyle w:val="ListParagraph"/>
        <w:numPr>
          <w:ilvl w:val="0"/>
          <w:numId w:val="24"/>
        </w:numPr>
      </w:pPr>
      <w:r w:rsidRPr="00E24767">
        <w:rPr>
          <w:b/>
          <w:bCs/>
        </w:rPr>
        <w:t>Skill Fact:</w:t>
      </w:r>
      <w:r>
        <w:t xml:space="preserve"> Connects users to their skills, including fulfilment status.</w:t>
      </w:r>
    </w:p>
    <w:p w14:paraId="09C07559" w14:textId="77777777" w:rsidR="00F750D8" w:rsidRDefault="00F750D8" w:rsidP="00F750D8">
      <w:pPr>
        <w:ind w:left="360"/>
      </w:pPr>
    </w:p>
    <w:p w14:paraId="376284F7" w14:textId="77777777" w:rsidR="00F750D8" w:rsidRPr="00661037" w:rsidRDefault="00F750D8" w:rsidP="00F750D8">
      <w:pPr>
        <w:jc w:val="both"/>
        <w:rPr>
          <w:b/>
          <w:bCs/>
        </w:rPr>
      </w:pPr>
      <w:r w:rsidRPr="00661037">
        <w:rPr>
          <w:b/>
          <w:bCs/>
        </w:rPr>
        <w:t>Key Features:</w:t>
      </w:r>
    </w:p>
    <w:p w14:paraId="5993C2F5"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14AB18EF"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E839D5" w14:textId="77777777" w:rsidR="00F750D8" w:rsidRDefault="00F750D8" w:rsidP="00F750D8">
      <w:pPr>
        <w:pStyle w:val="ListParagraph"/>
        <w:numPr>
          <w:ilvl w:val="0"/>
          <w:numId w:val="26"/>
        </w:numPr>
        <w:ind w:left="709"/>
        <w:jc w:val="both"/>
      </w:pPr>
      <w:r w:rsidRPr="00661037">
        <w:rPr>
          <w:b/>
          <w:bCs/>
        </w:rPr>
        <w:t>Purpose:</w:t>
      </w:r>
      <w:r>
        <w:t xml:space="preserve"> </w:t>
      </w:r>
      <w:r w:rsidRPr="004459CB">
        <w:t>To structure data for easy access and analysis, supporting reporting needs.</w:t>
      </w:r>
    </w:p>
    <w:p w14:paraId="21FF4BEA" w14:textId="77777777" w:rsidR="00F750D8" w:rsidRPr="00C849C7" w:rsidRDefault="00F750D8" w:rsidP="00F750D8"/>
    <w:p w14:paraId="5A1017F1" w14:textId="77777777" w:rsidR="00F750D8" w:rsidRDefault="00F750D8" w:rsidP="00F750D8">
      <w:pPr>
        <w:pStyle w:val="Heading3"/>
        <w:rPr>
          <w:rFonts w:eastAsia="Arial"/>
        </w:rPr>
      </w:pPr>
      <w:bookmarkStart w:id="36" w:name="_Toc179816457"/>
      <w:r>
        <w:rPr>
          <w:rFonts w:eastAsia="Arial"/>
        </w:rPr>
        <w:t xml:space="preserve">Platinum </w:t>
      </w:r>
      <w:r w:rsidRPr="008630E9">
        <w:rPr>
          <w:rFonts w:eastAsia="Arial"/>
        </w:rPr>
        <w:t>Layer (Report)</w:t>
      </w:r>
      <w:bookmarkEnd w:id="36"/>
    </w:p>
    <w:p w14:paraId="3673516B" w14:textId="77777777" w:rsidR="00F750D8" w:rsidRDefault="00F750D8" w:rsidP="00F750D8">
      <w:pPr>
        <w:ind w:firstLine="720"/>
      </w:pPr>
      <w:r w:rsidRPr="00B47D4B">
        <w:t>The Platinum Layer further aggregates and organizes data to facilitate effective reporting. This layer focuses on preparing data for visualization in reporting tools, such as Power BI, ensuring that all relevant metrics are easily accessible.</w:t>
      </w:r>
      <w:r>
        <w:t xml:space="preserve"> (Refer appendix 6.1)</w:t>
      </w:r>
    </w:p>
    <w:p w14:paraId="010739AF" w14:textId="77777777" w:rsidR="00F750D8" w:rsidRPr="00661037" w:rsidRDefault="00F750D8" w:rsidP="00F750D8">
      <w:pPr>
        <w:jc w:val="both"/>
        <w:rPr>
          <w:b/>
          <w:bCs/>
        </w:rPr>
      </w:pPr>
      <w:r w:rsidRPr="00661037">
        <w:rPr>
          <w:b/>
          <w:bCs/>
        </w:rPr>
        <w:t>Key Features:</w:t>
      </w:r>
    </w:p>
    <w:p w14:paraId="0D3CB0D0"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6C57E4EB"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F5EA0C" w14:textId="77777777" w:rsidR="00F750D8" w:rsidRDefault="00F750D8" w:rsidP="00F750D8">
      <w:pPr>
        <w:pStyle w:val="ListParagraph"/>
        <w:numPr>
          <w:ilvl w:val="0"/>
          <w:numId w:val="26"/>
        </w:numPr>
        <w:ind w:left="709"/>
        <w:jc w:val="both"/>
      </w:pPr>
      <w:r w:rsidRPr="00661037">
        <w:rPr>
          <w:b/>
          <w:bCs/>
        </w:rPr>
        <w:t>Purpose:</w:t>
      </w:r>
      <w:r>
        <w:t xml:space="preserve"> </w:t>
      </w:r>
      <w:r w:rsidRPr="00DB090E">
        <w:t>To present key performance indicators and insights clearly.</w:t>
      </w:r>
    </w:p>
    <w:p w14:paraId="2F2081FD" w14:textId="77777777" w:rsidR="00F750D8" w:rsidRDefault="00F750D8" w:rsidP="00F750D8">
      <w:pPr>
        <w:pStyle w:val="Heading2"/>
        <w:rPr>
          <w:rFonts w:eastAsia="Arial"/>
        </w:rPr>
      </w:pPr>
      <w:bookmarkStart w:id="37" w:name="_Toc179816458"/>
      <w:r>
        <w:rPr>
          <w:rFonts w:eastAsia="Arial"/>
        </w:rPr>
        <w:lastRenderedPageBreak/>
        <w:t>Key Performance Indicators</w:t>
      </w:r>
      <w:bookmarkEnd w:id="37"/>
    </w:p>
    <w:tbl>
      <w:tblPr>
        <w:tblStyle w:val="Style1"/>
        <w:tblW w:w="0" w:type="auto"/>
        <w:tblLook w:val="04A0" w:firstRow="1" w:lastRow="0" w:firstColumn="1" w:lastColumn="0" w:noHBand="0" w:noVBand="1"/>
      </w:tblPr>
      <w:tblGrid>
        <w:gridCol w:w="2834"/>
        <w:gridCol w:w="5384"/>
        <w:gridCol w:w="1700"/>
      </w:tblGrid>
      <w:tr w:rsidR="00F750D8" w14:paraId="2F8E1395" w14:textId="77777777" w:rsidTr="00214C26">
        <w:trPr>
          <w:cnfStyle w:val="100000000000" w:firstRow="1" w:lastRow="0" w:firstColumn="0" w:lastColumn="0" w:oddVBand="0" w:evenVBand="0" w:oddHBand="0" w:evenHBand="0" w:firstRowFirstColumn="0" w:firstRowLastColumn="0" w:lastRowFirstColumn="0" w:lastRowLastColumn="0"/>
          <w:trHeight w:val="551"/>
        </w:trPr>
        <w:tc>
          <w:tcPr>
            <w:tcW w:w="2835" w:type="dxa"/>
          </w:tcPr>
          <w:p w14:paraId="0D278029" w14:textId="77777777" w:rsidR="00F750D8" w:rsidRPr="007B0B90" w:rsidRDefault="00F750D8" w:rsidP="00214C26">
            <w:pPr>
              <w:spacing w:line="240" w:lineRule="auto"/>
              <w:jc w:val="center"/>
              <w:rPr>
                <w:color w:val="FFFFFF" w:themeColor="background1"/>
              </w:rPr>
            </w:pPr>
            <w:r w:rsidRPr="007B0B90">
              <w:rPr>
                <w:color w:val="FFFFFF" w:themeColor="background1"/>
              </w:rPr>
              <w:t>KPI</w:t>
            </w:r>
          </w:p>
        </w:tc>
        <w:tc>
          <w:tcPr>
            <w:tcW w:w="5387" w:type="dxa"/>
          </w:tcPr>
          <w:p w14:paraId="3F6C66AF" w14:textId="77777777" w:rsidR="00F750D8" w:rsidRPr="007B0B90" w:rsidRDefault="00F750D8" w:rsidP="00214C26">
            <w:pPr>
              <w:spacing w:line="240" w:lineRule="auto"/>
              <w:jc w:val="center"/>
              <w:rPr>
                <w:color w:val="FFFFFF" w:themeColor="background1"/>
              </w:rPr>
            </w:pPr>
            <w:r w:rsidRPr="007B0B90">
              <w:rPr>
                <w:color w:val="FFFFFF" w:themeColor="background1"/>
              </w:rPr>
              <w:t>Description</w:t>
            </w:r>
          </w:p>
        </w:tc>
        <w:tc>
          <w:tcPr>
            <w:tcW w:w="1700" w:type="dxa"/>
          </w:tcPr>
          <w:p w14:paraId="3CAC0D7C" w14:textId="77777777" w:rsidR="00F750D8" w:rsidRPr="007B0B90" w:rsidRDefault="00F750D8" w:rsidP="00214C26">
            <w:pPr>
              <w:spacing w:line="240" w:lineRule="auto"/>
              <w:jc w:val="center"/>
              <w:rPr>
                <w:color w:val="FFFFFF" w:themeColor="background1"/>
              </w:rPr>
            </w:pPr>
            <w:r w:rsidRPr="007B0B90">
              <w:rPr>
                <w:color w:val="FFFFFF" w:themeColor="background1"/>
              </w:rPr>
              <w:t>Visualization</w:t>
            </w:r>
          </w:p>
        </w:tc>
      </w:tr>
      <w:tr w:rsidR="00F750D8" w14:paraId="5710F6C4" w14:textId="77777777" w:rsidTr="00214C26">
        <w:tc>
          <w:tcPr>
            <w:tcW w:w="2835" w:type="dxa"/>
          </w:tcPr>
          <w:p w14:paraId="7892042E" w14:textId="77777777" w:rsidR="00F750D8" w:rsidRPr="008C2B7B" w:rsidRDefault="00F750D8" w:rsidP="00214C26">
            <w:pPr>
              <w:rPr>
                <w:b/>
                <w:bCs/>
              </w:rPr>
            </w:pPr>
            <w:r w:rsidRPr="008C2B7B">
              <w:rPr>
                <w:b/>
                <w:bCs/>
              </w:rPr>
              <w:t>Employee Progress Distribution by Designation</w:t>
            </w:r>
          </w:p>
        </w:tc>
        <w:tc>
          <w:tcPr>
            <w:tcW w:w="5387" w:type="dxa"/>
          </w:tcPr>
          <w:p w14:paraId="14B75CBD" w14:textId="77777777" w:rsidR="00F750D8" w:rsidRDefault="00F750D8" w:rsidP="00214C26">
            <w:r w:rsidRPr="00A77285">
              <w:t>Visualizes the status of employees (Completed, In Progress, Not Started) across different designations.</w:t>
            </w:r>
          </w:p>
        </w:tc>
        <w:tc>
          <w:tcPr>
            <w:tcW w:w="1700" w:type="dxa"/>
          </w:tcPr>
          <w:p w14:paraId="596D743C" w14:textId="77777777" w:rsidR="00F750D8" w:rsidRDefault="00F750D8" w:rsidP="00214C26">
            <w:r w:rsidRPr="00A77285">
              <w:t>Stacked Bar Chart</w:t>
            </w:r>
          </w:p>
        </w:tc>
      </w:tr>
      <w:tr w:rsidR="00F750D8" w14:paraId="6979A4C9" w14:textId="77777777" w:rsidTr="00214C26">
        <w:tc>
          <w:tcPr>
            <w:tcW w:w="2835" w:type="dxa"/>
          </w:tcPr>
          <w:p w14:paraId="40D7964B" w14:textId="77777777" w:rsidR="00F750D8" w:rsidRPr="008C2B7B" w:rsidRDefault="00F750D8" w:rsidP="00214C26">
            <w:pPr>
              <w:rPr>
                <w:b/>
                <w:bCs/>
              </w:rPr>
            </w:pPr>
            <w:r w:rsidRPr="008C2B7B">
              <w:rPr>
                <w:b/>
                <w:bCs/>
              </w:rPr>
              <w:t>Course Completion Rate by Difficulty</w:t>
            </w:r>
          </w:p>
        </w:tc>
        <w:tc>
          <w:tcPr>
            <w:tcW w:w="5387" w:type="dxa"/>
          </w:tcPr>
          <w:p w14:paraId="29AD93F6" w14:textId="77777777" w:rsidR="00F750D8" w:rsidRDefault="00F750D8" w:rsidP="00214C26">
            <w:r w:rsidRPr="00A77285">
              <w:t>Measures the percentage of courses completed, categorized by difficulty levels (Easy, Medium, Hard).</w:t>
            </w:r>
          </w:p>
        </w:tc>
        <w:tc>
          <w:tcPr>
            <w:tcW w:w="1700" w:type="dxa"/>
          </w:tcPr>
          <w:p w14:paraId="0312209C" w14:textId="77777777" w:rsidR="00F750D8" w:rsidRDefault="00F750D8" w:rsidP="00214C26">
            <w:r w:rsidRPr="00A77285">
              <w:t>Donut Chart</w:t>
            </w:r>
          </w:p>
        </w:tc>
      </w:tr>
      <w:tr w:rsidR="00F750D8" w14:paraId="4B931162" w14:textId="77777777" w:rsidTr="00214C26">
        <w:tc>
          <w:tcPr>
            <w:tcW w:w="2835" w:type="dxa"/>
          </w:tcPr>
          <w:p w14:paraId="7AB3A1FD" w14:textId="77777777" w:rsidR="00F750D8" w:rsidRPr="008C2B7B" w:rsidRDefault="00F750D8" w:rsidP="00214C26">
            <w:pPr>
              <w:rPr>
                <w:b/>
                <w:bCs/>
              </w:rPr>
            </w:pPr>
            <w:r w:rsidRPr="008C2B7B">
              <w:rPr>
                <w:b/>
                <w:bCs/>
              </w:rPr>
              <w:t>Average Modules Completed Over Time by Designation</w:t>
            </w:r>
          </w:p>
        </w:tc>
        <w:tc>
          <w:tcPr>
            <w:tcW w:w="5387" w:type="dxa"/>
          </w:tcPr>
          <w:p w14:paraId="585A5820" w14:textId="77777777" w:rsidR="00F750D8" w:rsidRDefault="00F750D8" w:rsidP="00214C26">
            <w:r w:rsidRPr="00A77285">
              <w:t>Tracks the trend of average modules completed over time, segmented by designation.</w:t>
            </w:r>
          </w:p>
        </w:tc>
        <w:tc>
          <w:tcPr>
            <w:tcW w:w="1700" w:type="dxa"/>
          </w:tcPr>
          <w:p w14:paraId="1CF3AF26" w14:textId="77777777" w:rsidR="00F750D8" w:rsidRDefault="00F750D8" w:rsidP="00214C26">
            <w:r w:rsidRPr="00A77285">
              <w:t>Line Chart</w:t>
            </w:r>
          </w:p>
        </w:tc>
      </w:tr>
      <w:tr w:rsidR="00F750D8" w14:paraId="0EAFCE19" w14:textId="77777777" w:rsidTr="00214C26">
        <w:tc>
          <w:tcPr>
            <w:tcW w:w="2835" w:type="dxa"/>
          </w:tcPr>
          <w:p w14:paraId="640EA881" w14:textId="77777777" w:rsidR="00F750D8" w:rsidRPr="008C2B7B" w:rsidRDefault="00F750D8" w:rsidP="00214C26">
            <w:pPr>
              <w:rPr>
                <w:b/>
                <w:bCs/>
              </w:rPr>
            </w:pPr>
            <w:r w:rsidRPr="008C2B7B">
              <w:rPr>
                <w:b/>
                <w:bCs/>
              </w:rPr>
              <w:t>Employees Behind on Course for More Than 90 Days</w:t>
            </w:r>
          </w:p>
        </w:tc>
        <w:tc>
          <w:tcPr>
            <w:tcW w:w="5387" w:type="dxa"/>
          </w:tcPr>
          <w:p w14:paraId="216336C8" w14:textId="77777777" w:rsidR="00F750D8" w:rsidRDefault="00F750D8" w:rsidP="00214C26">
            <w:r w:rsidRPr="00A77285">
              <w:t>Identifies employees who are significantly behind in their courses, highlighting those needing support.</w:t>
            </w:r>
          </w:p>
        </w:tc>
        <w:tc>
          <w:tcPr>
            <w:tcW w:w="1700" w:type="dxa"/>
          </w:tcPr>
          <w:p w14:paraId="763948EE" w14:textId="77777777" w:rsidR="00F750D8" w:rsidRDefault="00F750D8" w:rsidP="00214C26">
            <w:r w:rsidRPr="00A77285">
              <w:t>Table</w:t>
            </w:r>
          </w:p>
        </w:tc>
      </w:tr>
      <w:tr w:rsidR="00F750D8" w14:paraId="68270062" w14:textId="77777777" w:rsidTr="00214C26">
        <w:tc>
          <w:tcPr>
            <w:tcW w:w="2835" w:type="dxa"/>
          </w:tcPr>
          <w:p w14:paraId="09823D79" w14:textId="77777777" w:rsidR="00F750D8" w:rsidRPr="008C2B7B" w:rsidRDefault="00F750D8" w:rsidP="00214C26">
            <w:pPr>
              <w:rPr>
                <w:b/>
                <w:bCs/>
              </w:rPr>
            </w:pPr>
            <w:r w:rsidRPr="008C2B7B">
              <w:rPr>
                <w:b/>
                <w:bCs/>
              </w:rPr>
              <w:t>Top 7 Courses by Enrolment</w:t>
            </w:r>
          </w:p>
        </w:tc>
        <w:tc>
          <w:tcPr>
            <w:tcW w:w="5387" w:type="dxa"/>
          </w:tcPr>
          <w:p w14:paraId="647CFAC2" w14:textId="77777777" w:rsidR="00F750D8" w:rsidRDefault="00F750D8" w:rsidP="00214C26">
            <w:r w:rsidRPr="00A77285">
              <w:t>Lists the seven most enrolled courses, providing insight into popular training offerings.</w:t>
            </w:r>
          </w:p>
        </w:tc>
        <w:tc>
          <w:tcPr>
            <w:tcW w:w="1700" w:type="dxa"/>
          </w:tcPr>
          <w:p w14:paraId="29ACE056" w14:textId="77777777" w:rsidR="00F750D8" w:rsidRDefault="00F750D8" w:rsidP="00214C26">
            <w:r w:rsidRPr="00A77285">
              <w:t>Stacked Vertical Bar Chart</w:t>
            </w:r>
          </w:p>
        </w:tc>
      </w:tr>
      <w:tr w:rsidR="00F750D8" w14:paraId="1F744985" w14:textId="77777777" w:rsidTr="00214C26">
        <w:tc>
          <w:tcPr>
            <w:tcW w:w="2835" w:type="dxa"/>
          </w:tcPr>
          <w:p w14:paraId="3B4691D5" w14:textId="77777777" w:rsidR="00F750D8" w:rsidRPr="008C2B7B" w:rsidRDefault="00F750D8" w:rsidP="00214C26">
            <w:pPr>
              <w:rPr>
                <w:b/>
                <w:bCs/>
              </w:rPr>
            </w:pPr>
            <w:r w:rsidRPr="008C2B7B">
              <w:rPr>
                <w:b/>
                <w:bCs/>
              </w:rPr>
              <w:t>Enrolment vs Completion</w:t>
            </w:r>
          </w:p>
        </w:tc>
        <w:tc>
          <w:tcPr>
            <w:tcW w:w="5387" w:type="dxa"/>
          </w:tcPr>
          <w:p w14:paraId="1D55773E" w14:textId="77777777" w:rsidR="00F750D8" w:rsidRDefault="00F750D8" w:rsidP="00214C26">
            <w:r w:rsidRPr="00A77285">
              <w:t>Compares the count of enrolments against the count of completions for courses.</w:t>
            </w:r>
          </w:p>
        </w:tc>
        <w:tc>
          <w:tcPr>
            <w:tcW w:w="1700" w:type="dxa"/>
          </w:tcPr>
          <w:p w14:paraId="72CC3759" w14:textId="77777777" w:rsidR="00F750D8" w:rsidRDefault="00F750D8" w:rsidP="00214C26">
            <w:r w:rsidRPr="00A77285">
              <w:t>Gauge Chart</w:t>
            </w:r>
          </w:p>
        </w:tc>
      </w:tr>
      <w:tr w:rsidR="00F750D8" w14:paraId="237EFA11" w14:textId="77777777" w:rsidTr="00214C26">
        <w:tc>
          <w:tcPr>
            <w:tcW w:w="2835" w:type="dxa"/>
          </w:tcPr>
          <w:p w14:paraId="4B353447" w14:textId="77777777" w:rsidR="00F750D8" w:rsidRPr="008C2B7B" w:rsidRDefault="00F750D8" w:rsidP="00214C26">
            <w:pPr>
              <w:rPr>
                <w:b/>
                <w:bCs/>
              </w:rPr>
            </w:pPr>
            <w:r w:rsidRPr="008C2B7B">
              <w:rPr>
                <w:b/>
                <w:bCs/>
              </w:rPr>
              <w:t>Skill Unfulfillment by Designation</w:t>
            </w:r>
          </w:p>
        </w:tc>
        <w:tc>
          <w:tcPr>
            <w:tcW w:w="5387" w:type="dxa"/>
          </w:tcPr>
          <w:p w14:paraId="53237423" w14:textId="77777777" w:rsidR="00F750D8" w:rsidRDefault="00F750D8" w:rsidP="00214C26">
            <w:r w:rsidRPr="0081064F">
              <w:t>Shows the number of individuals with unfulfilled skills in each designation, highlighting areas for development.</w:t>
            </w:r>
          </w:p>
        </w:tc>
        <w:tc>
          <w:tcPr>
            <w:tcW w:w="1700" w:type="dxa"/>
          </w:tcPr>
          <w:p w14:paraId="122B5595" w14:textId="77777777" w:rsidR="00F750D8" w:rsidRDefault="00F750D8" w:rsidP="00214C26">
            <w:r w:rsidRPr="0081064F">
              <w:t>Table</w:t>
            </w:r>
          </w:p>
        </w:tc>
      </w:tr>
    </w:tbl>
    <w:p w14:paraId="594C15D9" w14:textId="77777777" w:rsidR="00F750D8" w:rsidRDefault="00F750D8" w:rsidP="00F750D8"/>
    <w:p w14:paraId="56EEFE19" w14:textId="77777777" w:rsidR="00F750D8" w:rsidRDefault="00F750D8" w:rsidP="00F750D8">
      <w:pPr>
        <w:pStyle w:val="Heading2"/>
      </w:pPr>
      <w:bookmarkStart w:id="38" w:name="_Toc179816459"/>
      <w:r w:rsidRPr="00EF269F">
        <w:t>Power BI Integration</w:t>
      </w:r>
      <w:bookmarkEnd w:id="38"/>
    </w:p>
    <w:p w14:paraId="2996DDE0" w14:textId="77777777" w:rsidR="00F750D8" w:rsidRDefault="00F750D8" w:rsidP="00F750D8">
      <w:pPr>
        <w:ind w:firstLine="432"/>
      </w:pPr>
      <w:r w:rsidRPr="00F06461">
        <w:t>Power BI serves as a crucial tool for visualizing and reporting data processed through the data engineering layers. This subsection outlines how Power BI integrates with the data layers, enabling dynamic reporting and insightful analytics.</w:t>
      </w:r>
    </w:p>
    <w:p w14:paraId="1BCA9738" w14:textId="77777777" w:rsidR="00F750D8" w:rsidRDefault="00F750D8" w:rsidP="00F750D8">
      <w:pPr>
        <w:pStyle w:val="Heading3"/>
      </w:pPr>
      <w:bookmarkStart w:id="39" w:name="_Toc179816460"/>
      <w:r w:rsidRPr="00F06461">
        <w:t>Data Model Overview</w:t>
      </w:r>
      <w:bookmarkEnd w:id="39"/>
    </w:p>
    <w:p w14:paraId="461805B4" w14:textId="77777777" w:rsidR="00F750D8" w:rsidRDefault="00F750D8" w:rsidP="00F750D8">
      <w:pPr>
        <w:ind w:firstLine="720"/>
      </w:pPr>
      <w:r w:rsidRPr="001B3D14">
        <w:t>In Power BI, the data model is constructed by connecting structured data from the Gold Layer. This model facilitates seamless relationships between various dimension and fact tables, enhancing the interactivity of the reports. Key components of the data model include:</w:t>
      </w:r>
    </w:p>
    <w:p w14:paraId="229F935F" w14:textId="77777777" w:rsidR="00F750D8" w:rsidRDefault="00F750D8" w:rsidP="00F750D8">
      <w:pPr>
        <w:pStyle w:val="ListParagraph"/>
        <w:numPr>
          <w:ilvl w:val="0"/>
          <w:numId w:val="31"/>
        </w:numPr>
      </w:pPr>
      <w:r w:rsidRPr="001B3D14">
        <w:rPr>
          <w:b/>
          <w:bCs/>
        </w:rPr>
        <w:t>User Dimension:</w:t>
      </w:r>
      <w:r>
        <w:t xml:space="preserve"> Captures user information such as ID, username, and creation date.</w:t>
      </w:r>
    </w:p>
    <w:p w14:paraId="5EE57A34" w14:textId="77777777" w:rsidR="00F750D8" w:rsidRDefault="00F750D8" w:rsidP="00F750D8">
      <w:pPr>
        <w:pStyle w:val="ListParagraph"/>
        <w:numPr>
          <w:ilvl w:val="0"/>
          <w:numId w:val="31"/>
        </w:numPr>
      </w:pPr>
      <w:r w:rsidRPr="001B3D14">
        <w:rPr>
          <w:b/>
          <w:bCs/>
        </w:rPr>
        <w:t>Designation Dimension:</w:t>
      </w:r>
      <w:r>
        <w:t xml:space="preserve"> Contains details about job titles.</w:t>
      </w:r>
    </w:p>
    <w:p w14:paraId="248DFCCD" w14:textId="77777777" w:rsidR="00F750D8" w:rsidRDefault="00F750D8" w:rsidP="00F750D8">
      <w:pPr>
        <w:pStyle w:val="ListParagraph"/>
        <w:numPr>
          <w:ilvl w:val="0"/>
          <w:numId w:val="31"/>
        </w:numPr>
      </w:pPr>
      <w:r w:rsidRPr="001B3D14">
        <w:rPr>
          <w:b/>
          <w:bCs/>
        </w:rPr>
        <w:t>Course Dimension:</w:t>
      </w:r>
      <w:r>
        <w:t xml:space="preserve"> Details about courses, including course ID, title, difficulty level, and other attributes.</w:t>
      </w:r>
    </w:p>
    <w:p w14:paraId="76280B21" w14:textId="77777777" w:rsidR="00F750D8" w:rsidRDefault="00F750D8" w:rsidP="00F750D8">
      <w:pPr>
        <w:pStyle w:val="ListParagraph"/>
        <w:numPr>
          <w:ilvl w:val="0"/>
          <w:numId w:val="31"/>
        </w:numPr>
      </w:pPr>
      <w:r w:rsidRPr="001B3D14">
        <w:rPr>
          <w:b/>
          <w:bCs/>
        </w:rPr>
        <w:t>Skill Dimension:</w:t>
      </w:r>
      <w:r>
        <w:t xml:space="preserve"> Lists skill identifiers and names.</w:t>
      </w:r>
    </w:p>
    <w:p w14:paraId="793FD5D7" w14:textId="77777777" w:rsidR="00F750D8" w:rsidRDefault="00F750D8" w:rsidP="00F750D8">
      <w:pPr>
        <w:pStyle w:val="ListParagraph"/>
        <w:numPr>
          <w:ilvl w:val="0"/>
          <w:numId w:val="31"/>
        </w:numPr>
      </w:pPr>
      <w:r w:rsidRPr="001B3D14">
        <w:rPr>
          <w:b/>
          <w:bCs/>
        </w:rPr>
        <w:t>Calendar Table:</w:t>
      </w:r>
      <w:r>
        <w:t xml:space="preserve"> Provides date-related attributes for time-based analysis, such as year, month, and quarter.</w:t>
      </w:r>
    </w:p>
    <w:p w14:paraId="20FB85D4" w14:textId="77777777" w:rsidR="00F750D8" w:rsidRDefault="00F750D8" w:rsidP="00F750D8">
      <w:pPr>
        <w:pStyle w:val="ListParagraph"/>
        <w:numPr>
          <w:ilvl w:val="0"/>
          <w:numId w:val="31"/>
        </w:numPr>
      </w:pPr>
      <w:r w:rsidRPr="001B3D14">
        <w:rPr>
          <w:b/>
          <w:bCs/>
        </w:rPr>
        <w:t>Employee Progress Fact:</w:t>
      </w:r>
      <w:r>
        <w:t xml:space="preserve"> Tracks user progress in courses, including status, last update, and modules completed.</w:t>
      </w:r>
    </w:p>
    <w:p w14:paraId="6C49DF11" w14:textId="77777777" w:rsidR="00F750D8" w:rsidRDefault="00F750D8" w:rsidP="00F750D8">
      <w:pPr>
        <w:pStyle w:val="ListParagraph"/>
        <w:numPr>
          <w:ilvl w:val="0"/>
          <w:numId w:val="31"/>
        </w:numPr>
      </w:pPr>
      <w:r w:rsidRPr="001B3D14">
        <w:rPr>
          <w:b/>
          <w:bCs/>
        </w:rPr>
        <w:t>Course Enrolment Fact:</w:t>
      </w:r>
      <w:r>
        <w:t xml:space="preserve"> Records the count of enrolments and completions for each course.</w:t>
      </w:r>
    </w:p>
    <w:p w14:paraId="68FF9333" w14:textId="77777777" w:rsidR="00F750D8" w:rsidRDefault="00F750D8" w:rsidP="00F750D8">
      <w:pPr>
        <w:pStyle w:val="ListParagraph"/>
        <w:numPr>
          <w:ilvl w:val="0"/>
          <w:numId w:val="31"/>
        </w:numPr>
      </w:pPr>
      <w:r w:rsidRPr="001B3D14">
        <w:rPr>
          <w:b/>
          <w:bCs/>
        </w:rPr>
        <w:t>Skill Fact:</w:t>
      </w:r>
      <w:r>
        <w:t xml:space="preserve"> Connects users to their skills, including fulfilment status.</w:t>
      </w:r>
    </w:p>
    <w:p w14:paraId="2FBEE777" w14:textId="77777777" w:rsidR="00F750D8" w:rsidRPr="00BB6CD5" w:rsidRDefault="00F750D8" w:rsidP="00F750D8">
      <w:pPr>
        <w:pStyle w:val="ListParagraph"/>
        <w:numPr>
          <w:ilvl w:val="0"/>
          <w:numId w:val="31"/>
        </w:numPr>
      </w:pPr>
      <w:r w:rsidRPr="001B3D14">
        <w:rPr>
          <w:b/>
          <w:bCs/>
        </w:rPr>
        <w:t>Latest Progress Records Table:</w:t>
      </w:r>
      <w:r>
        <w:t xml:space="preserve"> Stores the most recent progress updates for each user, enabling quick access to latest status.</w:t>
      </w:r>
    </w:p>
    <w:p w14:paraId="49C29533" w14:textId="77777777" w:rsidR="00F750D8" w:rsidRDefault="00F750D8" w:rsidP="00F750D8">
      <w:pPr>
        <w:jc w:val="center"/>
      </w:pPr>
      <w:r w:rsidRPr="005F53D8">
        <w:rPr>
          <w:noProof/>
        </w:rPr>
        <w:lastRenderedPageBreak/>
        <w:drawing>
          <wp:inline distT="0" distB="0" distL="0" distR="0" wp14:anchorId="11B7DFD7" wp14:editId="5612E37E">
            <wp:extent cx="6019800" cy="3644297"/>
            <wp:effectExtent l="19050" t="19050" r="19050" b="13335"/>
            <wp:docPr id="182367224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30" name="Picture 1" descr="A screenshot of a computer screen"/>
                    <pic:cNvPicPr/>
                  </pic:nvPicPr>
                  <pic:blipFill rotWithShape="1">
                    <a:blip r:embed="rId26"/>
                    <a:srcRect r="6420"/>
                    <a:stretch/>
                  </pic:blipFill>
                  <pic:spPr bwMode="auto">
                    <a:xfrm>
                      <a:off x="0" y="0"/>
                      <a:ext cx="6023312" cy="36464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E29E9E" w14:textId="77777777" w:rsidR="00F750D8" w:rsidRPr="00C33B01" w:rsidRDefault="00F750D8" w:rsidP="00F750D8">
      <w:pPr>
        <w:jc w:val="center"/>
        <w:rPr>
          <w:smallCaps/>
          <w:color w:val="6E6A6A" w:themeColor="text1" w:themeTint="A5"/>
        </w:rPr>
      </w:pPr>
      <w:r>
        <w:rPr>
          <w:rStyle w:val="SubtleReference"/>
        </w:rPr>
        <w:t xml:space="preserve">Fig:16 Model View </w:t>
      </w:r>
    </w:p>
    <w:p w14:paraId="38EBEC1D" w14:textId="77777777" w:rsidR="00F750D8" w:rsidRDefault="00F750D8" w:rsidP="00F750D8">
      <w:pPr>
        <w:pStyle w:val="Heading3"/>
      </w:pPr>
      <w:bookmarkStart w:id="40" w:name="_Toc179816461"/>
      <w:r>
        <w:t>Dashboard Design</w:t>
      </w:r>
      <w:bookmarkEnd w:id="40"/>
    </w:p>
    <w:p w14:paraId="4DCDF0C5" w14:textId="77777777" w:rsidR="00F750D8" w:rsidRDefault="00F750D8" w:rsidP="00F750D8">
      <w:pPr>
        <w:ind w:firstLine="432"/>
        <w:jc w:val="both"/>
      </w:pPr>
      <w:r>
        <w:t>The Power BI dashboard is designed to present the key performance indicators (KPIs) effectively. Each KPI is carefully crafted to provide insights into employee progress, course completion, and skill development. The dashboard facilitates interactive visualizations, allowing users to filter and explore data based on various dimensions. This design enhances decision-making by providing clear, actionable insights for stakeholders.</w:t>
      </w:r>
    </w:p>
    <w:p w14:paraId="709AA668" w14:textId="77777777" w:rsidR="00F750D8" w:rsidRDefault="00F750D8" w:rsidP="00F750D8">
      <w:pPr>
        <w:jc w:val="center"/>
      </w:pPr>
      <w:r w:rsidRPr="007265C7">
        <w:rPr>
          <w:noProof/>
        </w:rPr>
        <w:drawing>
          <wp:inline distT="0" distB="0" distL="0" distR="0" wp14:anchorId="2DAE2EF1" wp14:editId="0E4BA90C">
            <wp:extent cx="6300470" cy="3522345"/>
            <wp:effectExtent l="19050" t="19050" r="24130" b="20955"/>
            <wp:docPr id="40812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66065" name="Picture 1" descr="A screenshot of a computer&#10;&#10;Description automatically generated"/>
                    <pic:cNvPicPr/>
                  </pic:nvPicPr>
                  <pic:blipFill>
                    <a:blip r:embed="rId27"/>
                    <a:stretch>
                      <a:fillRect/>
                    </a:stretch>
                  </pic:blipFill>
                  <pic:spPr>
                    <a:xfrm>
                      <a:off x="0" y="0"/>
                      <a:ext cx="6300470" cy="3522345"/>
                    </a:xfrm>
                    <a:prstGeom prst="rect">
                      <a:avLst/>
                    </a:prstGeom>
                    <a:ln>
                      <a:solidFill>
                        <a:schemeClr val="tx1"/>
                      </a:solidFill>
                    </a:ln>
                  </pic:spPr>
                </pic:pic>
              </a:graphicData>
            </a:graphic>
          </wp:inline>
        </w:drawing>
      </w:r>
    </w:p>
    <w:p w14:paraId="77EED2BF" w14:textId="77777777" w:rsidR="00F750D8" w:rsidRPr="00C33B01" w:rsidRDefault="00F750D8" w:rsidP="00F750D8">
      <w:pPr>
        <w:jc w:val="center"/>
        <w:rPr>
          <w:smallCaps/>
          <w:color w:val="6E6A6A" w:themeColor="text1" w:themeTint="A5"/>
        </w:rPr>
      </w:pPr>
      <w:r>
        <w:rPr>
          <w:rStyle w:val="SubtleReference"/>
        </w:rPr>
        <w:t xml:space="preserve">Fig:17 Admin Dashboard </w:t>
      </w:r>
    </w:p>
    <w:p w14:paraId="2017EA0A" w14:textId="77777777" w:rsidR="00F750D8" w:rsidRDefault="00F750D8" w:rsidP="00F750D8">
      <w:pPr>
        <w:pStyle w:val="Heading1"/>
        <w:rPr>
          <w:rFonts w:eastAsia="Arial"/>
        </w:rPr>
      </w:pPr>
      <w:bookmarkStart w:id="41" w:name="_Toc179816462"/>
      <w:r>
        <w:rPr>
          <w:rFonts w:eastAsia="Arial"/>
        </w:rPr>
        <w:lastRenderedPageBreak/>
        <w:t>Data Science</w:t>
      </w:r>
      <w:bookmarkEnd w:id="41"/>
    </w:p>
    <w:p w14:paraId="507A56D3" w14:textId="77777777" w:rsidR="00F750D8" w:rsidRDefault="00F750D8" w:rsidP="00F750D8">
      <w:pPr>
        <w:pStyle w:val="Heading2"/>
        <w:rPr>
          <w:rFonts w:eastAsia="Arial"/>
        </w:rPr>
      </w:pPr>
      <w:bookmarkStart w:id="42" w:name="_Toc179816463"/>
      <w:r>
        <w:rPr>
          <w:rFonts w:eastAsia="Arial"/>
        </w:rPr>
        <w:t>Exploratory Data Analysis (EDA)</w:t>
      </w:r>
      <w:bookmarkEnd w:id="42"/>
    </w:p>
    <w:p w14:paraId="0061CAA7" w14:textId="77777777" w:rsidR="00F750D8" w:rsidRDefault="00F750D8" w:rsidP="00F750D8">
      <w:pPr>
        <w:pStyle w:val="Listnumber1"/>
        <w:ind w:left="709" w:hanging="425"/>
        <w:rPr>
          <w:color w:val="FF6196" w:themeColor="accent1"/>
        </w:rPr>
      </w:pPr>
      <w:r w:rsidRPr="0034088E">
        <w:rPr>
          <w:color w:val="FF6196" w:themeColor="accent1"/>
        </w:rPr>
        <w:t>Distribution of Course Completion Status</w:t>
      </w:r>
    </w:p>
    <w:p w14:paraId="42A80EA8" w14:textId="77777777" w:rsidR="00F750D8" w:rsidRDefault="00F750D8" w:rsidP="00F750D8">
      <w:pPr>
        <w:pStyle w:val="ListParagraph"/>
        <w:numPr>
          <w:ilvl w:val="0"/>
          <w:numId w:val="33"/>
        </w:numPr>
        <w:ind w:left="1134"/>
        <w:jc w:val="both"/>
      </w:pPr>
      <w:r>
        <w:t xml:space="preserve">Most users are "in progress" (1735), with a significant number "completed" (656), and very few "not started" (2). </w:t>
      </w:r>
    </w:p>
    <w:p w14:paraId="44472065" w14:textId="77777777" w:rsidR="00F750D8" w:rsidRDefault="00F750D8" w:rsidP="00F750D8">
      <w:pPr>
        <w:pStyle w:val="ListParagraph"/>
        <w:numPr>
          <w:ilvl w:val="0"/>
          <w:numId w:val="33"/>
        </w:numPr>
        <w:ind w:left="1134"/>
        <w:jc w:val="both"/>
      </w:pPr>
      <w:r>
        <w:t xml:space="preserve">This indicates that while many users engage with the courses, a notable number are completing them. </w:t>
      </w:r>
    </w:p>
    <w:p w14:paraId="77B290FD" w14:textId="77777777" w:rsidR="00F750D8" w:rsidRDefault="00F750D8" w:rsidP="00F750D8">
      <w:pPr>
        <w:pStyle w:val="ListParagraph"/>
        <w:numPr>
          <w:ilvl w:val="0"/>
          <w:numId w:val="33"/>
        </w:numPr>
        <w:ind w:left="1134"/>
        <w:jc w:val="both"/>
      </w:pPr>
      <w:r>
        <w:t>This could influence how we prioritize recommending courses—suggesting additional courses to users who are already completing their current ones could increase overall engagement.</w:t>
      </w:r>
    </w:p>
    <w:p w14:paraId="187132FF" w14:textId="77777777" w:rsidR="00F750D8" w:rsidRDefault="00F750D8" w:rsidP="00F750D8">
      <w:pPr>
        <w:pStyle w:val="Listnumber1"/>
        <w:numPr>
          <w:ilvl w:val="0"/>
          <w:numId w:val="0"/>
        </w:numPr>
        <w:ind w:left="249" w:hanging="249"/>
        <w:jc w:val="center"/>
        <w:rPr>
          <w:color w:val="FF6196" w:themeColor="accent1"/>
        </w:rPr>
      </w:pPr>
      <w:r w:rsidRPr="00C23AC6">
        <w:rPr>
          <w:noProof/>
          <w:color w:val="FF6196" w:themeColor="accent1"/>
        </w:rPr>
        <w:drawing>
          <wp:inline distT="0" distB="0" distL="0" distR="0" wp14:anchorId="07A0EE81" wp14:editId="43EA86BB">
            <wp:extent cx="3278274" cy="2571750"/>
            <wp:effectExtent l="0" t="0" r="0" b="0"/>
            <wp:docPr id="200764617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1925" name="Picture 1" descr="A graph with blue squares&#10;&#10;Description automatically generated"/>
                    <pic:cNvPicPr/>
                  </pic:nvPicPr>
                  <pic:blipFill>
                    <a:blip r:embed="rId28">
                      <a:duotone>
                        <a:schemeClr val="bg2">
                          <a:shade val="45000"/>
                          <a:satMod val="135000"/>
                        </a:schemeClr>
                        <a:prstClr val="white"/>
                      </a:duotone>
                    </a:blip>
                    <a:stretch>
                      <a:fillRect/>
                    </a:stretch>
                  </pic:blipFill>
                  <pic:spPr>
                    <a:xfrm>
                      <a:off x="0" y="0"/>
                      <a:ext cx="3298332" cy="2587486"/>
                    </a:xfrm>
                    <a:prstGeom prst="rect">
                      <a:avLst/>
                    </a:prstGeom>
                    <a:ln>
                      <a:noFill/>
                    </a:ln>
                  </pic:spPr>
                </pic:pic>
              </a:graphicData>
            </a:graphic>
          </wp:inline>
        </w:drawing>
      </w:r>
    </w:p>
    <w:p w14:paraId="49BE287E" w14:textId="77777777" w:rsidR="00F750D8" w:rsidRDefault="00F750D8" w:rsidP="00F750D8">
      <w:pPr>
        <w:jc w:val="center"/>
        <w:rPr>
          <w:rStyle w:val="SubtleReference"/>
        </w:rPr>
      </w:pPr>
      <w:r>
        <w:rPr>
          <w:rStyle w:val="SubtleReference"/>
        </w:rPr>
        <w:t xml:space="preserve">Fig:18 </w:t>
      </w:r>
      <w:r w:rsidRPr="004A5272">
        <w:rPr>
          <w:rStyle w:val="SubtleReference"/>
        </w:rPr>
        <w:t>Distribution of Course Completion Status</w:t>
      </w:r>
      <w:r>
        <w:rPr>
          <w:rStyle w:val="SubtleReference"/>
        </w:rPr>
        <w:t xml:space="preserve"> </w:t>
      </w:r>
    </w:p>
    <w:p w14:paraId="0ED0B65B" w14:textId="77777777" w:rsidR="00EB7635" w:rsidRPr="00C33B01" w:rsidRDefault="00EB7635" w:rsidP="00F750D8">
      <w:pPr>
        <w:jc w:val="center"/>
        <w:rPr>
          <w:smallCaps/>
          <w:color w:val="6E6A6A" w:themeColor="text1" w:themeTint="A5"/>
        </w:rPr>
      </w:pPr>
    </w:p>
    <w:p w14:paraId="1F244B08" w14:textId="77777777" w:rsidR="00F750D8" w:rsidRDefault="00F750D8" w:rsidP="00F750D8">
      <w:pPr>
        <w:pStyle w:val="Listnumber1"/>
        <w:ind w:left="709" w:hanging="425"/>
        <w:rPr>
          <w:color w:val="FF6196" w:themeColor="accent1"/>
        </w:rPr>
      </w:pPr>
      <w:r w:rsidRPr="0034088E">
        <w:rPr>
          <w:color w:val="FF6196" w:themeColor="accent1"/>
        </w:rPr>
        <w:t>Course Difficulty Levels</w:t>
      </w:r>
    </w:p>
    <w:p w14:paraId="4E5F42E7" w14:textId="77777777" w:rsidR="00F750D8" w:rsidRDefault="00F750D8" w:rsidP="00F750D8">
      <w:pPr>
        <w:pStyle w:val="ListParagraph"/>
      </w:pPr>
      <w:r>
        <w:t xml:space="preserve">The distribution shows a balanced interest across different difficulty levels: Beginner (876), Intermediate (752), and Advanced (765). </w:t>
      </w:r>
    </w:p>
    <w:p w14:paraId="37967F52" w14:textId="77777777" w:rsidR="00F750D8" w:rsidRDefault="00F750D8" w:rsidP="00F750D8">
      <w:pPr>
        <w:pStyle w:val="ListParagraph"/>
      </w:pPr>
      <w:r>
        <w:t xml:space="preserve">This suggests that users are open to courses of varying complexities. </w:t>
      </w:r>
    </w:p>
    <w:p w14:paraId="239F39BE" w14:textId="77777777" w:rsidR="00F750D8" w:rsidRDefault="00F750D8" w:rsidP="00F750D8">
      <w:pPr>
        <w:pStyle w:val="ListParagraph"/>
      </w:pPr>
      <w:r>
        <w:t>Feature engineering could involve categorizing users based on their preferred difficulty level, tailoring recommendations to match their experience and confidence.</w:t>
      </w:r>
    </w:p>
    <w:p w14:paraId="2E76F668" w14:textId="77777777" w:rsidR="00F750D8" w:rsidRDefault="00F750D8" w:rsidP="00F750D8">
      <w:pPr>
        <w:pStyle w:val="Listnumber1"/>
        <w:numPr>
          <w:ilvl w:val="0"/>
          <w:numId w:val="0"/>
        </w:numPr>
        <w:ind w:left="249" w:hanging="249"/>
        <w:jc w:val="center"/>
        <w:rPr>
          <w:color w:val="FF6196" w:themeColor="accent1"/>
        </w:rPr>
      </w:pPr>
      <w:r w:rsidRPr="00F94654">
        <w:rPr>
          <w:noProof/>
          <w:color w:val="FF6196" w:themeColor="accent1"/>
        </w:rPr>
        <w:drawing>
          <wp:inline distT="0" distB="0" distL="0" distR="0" wp14:anchorId="173F92CC" wp14:editId="7CEF4DEF">
            <wp:extent cx="3209925" cy="2557821"/>
            <wp:effectExtent l="0" t="0" r="0" b="0"/>
            <wp:docPr id="597573148" name="Picture 1" descr="A graph of a distribution of course difficu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974" name="Picture 1" descr="A graph of a distribution of course difficulty&#10;&#10;Description automatically generated"/>
                    <pic:cNvPicPr/>
                  </pic:nvPicPr>
                  <pic:blipFill>
                    <a:blip r:embed="rId29">
                      <a:duotone>
                        <a:schemeClr val="bg2">
                          <a:shade val="45000"/>
                          <a:satMod val="135000"/>
                        </a:schemeClr>
                        <a:prstClr val="white"/>
                      </a:duotone>
                    </a:blip>
                    <a:stretch>
                      <a:fillRect/>
                    </a:stretch>
                  </pic:blipFill>
                  <pic:spPr>
                    <a:xfrm>
                      <a:off x="0" y="0"/>
                      <a:ext cx="3216893" cy="2563373"/>
                    </a:xfrm>
                    <a:prstGeom prst="rect">
                      <a:avLst/>
                    </a:prstGeom>
                    <a:ln>
                      <a:noFill/>
                    </a:ln>
                  </pic:spPr>
                </pic:pic>
              </a:graphicData>
            </a:graphic>
          </wp:inline>
        </w:drawing>
      </w:r>
    </w:p>
    <w:p w14:paraId="24D7B918" w14:textId="77777777" w:rsidR="00F750D8" w:rsidRPr="00C33B01" w:rsidRDefault="00F750D8" w:rsidP="00F750D8">
      <w:pPr>
        <w:jc w:val="center"/>
        <w:rPr>
          <w:smallCaps/>
          <w:color w:val="6E6A6A" w:themeColor="text1" w:themeTint="A5"/>
        </w:rPr>
      </w:pPr>
      <w:r>
        <w:rPr>
          <w:rStyle w:val="SubtleReference"/>
        </w:rPr>
        <w:t xml:space="preserve">Fig:19 </w:t>
      </w:r>
      <w:r w:rsidRPr="004A5272">
        <w:rPr>
          <w:rStyle w:val="SubtleReference"/>
        </w:rPr>
        <w:t>Course Difficulty Levels</w:t>
      </w:r>
      <w:r>
        <w:rPr>
          <w:rStyle w:val="SubtleReference"/>
        </w:rPr>
        <w:t xml:space="preserve"> </w:t>
      </w:r>
    </w:p>
    <w:p w14:paraId="02E481DF" w14:textId="77777777" w:rsidR="00F750D8" w:rsidRDefault="00F750D8" w:rsidP="00F750D8">
      <w:pPr>
        <w:pStyle w:val="Listnumber1"/>
        <w:ind w:left="709" w:hanging="425"/>
      </w:pPr>
      <w:r w:rsidRPr="00F94654">
        <w:rPr>
          <w:color w:val="FF6196" w:themeColor="accent1"/>
        </w:rPr>
        <w:lastRenderedPageBreak/>
        <w:t>Progress Percentage Distribution</w:t>
      </w:r>
    </w:p>
    <w:p w14:paraId="13570BAD" w14:textId="77777777" w:rsidR="00F750D8" w:rsidRDefault="00F750D8" w:rsidP="00F750D8">
      <w:pPr>
        <w:pStyle w:val="ListParagraph"/>
      </w:pPr>
      <w:r>
        <w:t xml:space="preserve">The progress percentage shows a concentration of users nearing completion (e.g., 783 users in the highest progress range). </w:t>
      </w:r>
    </w:p>
    <w:p w14:paraId="0D67A027" w14:textId="77777777" w:rsidR="00F750D8" w:rsidRDefault="00F750D8" w:rsidP="00F750D8">
      <w:pPr>
        <w:pStyle w:val="ListParagraph"/>
      </w:pPr>
      <w:r>
        <w:t xml:space="preserve">This indicates potential for completion incentives or targeted communications. </w:t>
      </w:r>
    </w:p>
    <w:p w14:paraId="5B77BA67" w14:textId="77777777" w:rsidR="00F750D8" w:rsidRDefault="00F750D8" w:rsidP="00F750D8">
      <w:pPr>
        <w:pStyle w:val="ListParagraph"/>
      </w:pPr>
      <w:r>
        <w:t>For feature engineering, courses could be recommended based on how close users are to completing their current courses, encouraging them to finish and then move on to related or advanced topics.</w:t>
      </w:r>
    </w:p>
    <w:p w14:paraId="1B36F123" w14:textId="77777777" w:rsidR="00F750D8" w:rsidRDefault="00F750D8" w:rsidP="00F750D8">
      <w:pPr>
        <w:pStyle w:val="Listnumber1"/>
        <w:numPr>
          <w:ilvl w:val="0"/>
          <w:numId w:val="0"/>
        </w:numPr>
        <w:ind w:left="249" w:hanging="249"/>
        <w:jc w:val="center"/>
        <w:rPr>
          <w:color w:val="FF6196" w:themeColor="accent1"/>
        </w:rPr>
      </w:pPr>
      <w:r w:rsidRPr="00872829">
        <w:rPr>
          <w:noProof/>
          <w:color w:val="FF6196" w:themeColor="accent1"/>
        </w:rPr>
        <w:drawing>
          <wp:inline distT="0" distB="0" distL="0" distR="0" wp14:anchorId="038DC203" wp14:editId="7058AE0D">
            <wp:extent cx="3228975" cy="2573001"/>
            <wp:effectExtent l="0" t="0" r="0" b="0"/>
            <wp:docPr id="618251820" name="Picture 1" descr="A graph of progress in prog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9718" name="Picture 1" descr="A graph of progress in progress&#10;&#10;Description automatically generated"/>
                    <pic:cNvPicPr/>
                  </pic:nvPicPr>
                  <pic:blipFill>
                    <a:blip r:embed="rId30">
                      <a:duotone>
                        <a:schemeClr val="bg2">
                          <a:shade val="45000"/>
                          <a:satMod val="135000"/>
                        </a:schemeClr>
                        <a:prstClr val="white"/>
                      </a:duotone>
                    </a:blip>
                    <a:stretch>
                      <a:fillRect/>
                    </a:stretch>
                  </pic:blipFill>
                  <pic:spPr>
                    <a:xfrm>
                      <a:off x="0" y="0"/>
                      <a:ext cx="3236581" cy="2579061"/>
                    </a:xfrm>
                    <a:prstGeom prst="rect">
                      <a:avLst/>
                    </a:prstGeom>
                  </pic:spPr>
                </pic:pic>
              </a:graphicData>
            </a:graphic>
          </wp:inline>
        </w:drawing>
      </w:r>
    </w:p>
    <w:p w14:paraId="25CD9EE3" w14:textId="77777777" w:rsidR="00F750D8" w:rsidRPr="00C33B01" w:rsidRDefault="00F750D8" w:rsidP="00F750D8">
      <w:pPr>
        <w:jc w:val="center"/>
        <w:rPr>
          <w:smallCaps/>
          <w:color w:val="6E6A6A" w:themeColor="text1" w:themeTint="A5"/>
        </w:rPr>
      </w:pPr>
      <w:r>
        <w:rPr>
          <w:rStyle w:val="SubtleReference"/>
        </w:rPr>
        <w:t xml:space="preserve">Fig:20 </w:t>
      </w:r>
      <w:r w:rsidRPr="00C33707">
        <w:rPr>
          <w:rStyle w:val="SubtleReference"/>
        </w:rPr>
        <w:t>Progress Percentage Distribution</w:t>
      </w:r>
    </w:p>
    <w:p w14:paraId="5C5535C4" w14:textId="77777777" w:rsidR="00F750D8" w:rsidRPr="0034088E" w:rsidRDefault="00F750D8" w:rsidP="00F750D8">
      <w:pPr>
        <w:pStyle w:val="Listnumber1"/>
        <w:numPr>
          <w:ilvl w:val="0"/>
          <w:numId w:val="0"/>
        </w:numPr>
        <w:ind w:left="249" w:hanging="249"/>
        <w:jc w:val="center"/>
        <w:rPr>
          <w:color w:val="FF6196" w:themeColor="accent1"/>
        </w:rPr>
      </w:pPr>
    </w:p>
    <w:p w14:paraId="4BFC8F19" w14:textId="77777777" w:rsidR="00F750D8" w:rsidRDefault="00F750D8" w:rsidP="00F750D8">
      <w:pPr>
        <w:pStyle w:val="Listnumber1"/>
        <w:ind w:left="709" w:hanging="425"/>
        <w:rPr>
          <w:color w:val="FF6196" w:themeColor="accent1"/>
        </w:rPr>
      </w:pPr>
      <w:r w:rsidRPr="0034088E">
        <w:rPr>
          <w:color w:val="FF6196" w:themeColor="accent1"/>
        </w:rPr>
        <w:t>Top Skills Analysis</w:t>
      </w:r>
    </w:p>
    <w:p w14:paraId="330A8554" w14:textId="77777777" w:rsidR="00F750D8" w:rsidRDefault="00F750D8" w:rsidP="00F750D8">
      <w:pPr>
        <w:pStyle w:val="ListParagraph"/>
      </w:pPr>
      <w:r>
        <w:t xml:space="preserve">Skills such as 'Oracle ERP', 'E-on Vue', and 'GSA Schedule' are among the most common. </w:t>
      </w:r>
    </w:p>
    <w:p w14:paraId="35A9B9CA" w14:textId="77777777" w:rsidR="00F750D8" w:rsidRDefault="00F750D8" w:rsidP="00F750D8">
      <w:pPr>
        <w:pStyle w:val="ListParagraph"/>
      </w:pPr>
      <w:r>
        <w:t xml:space="preserve">This insight can inform the development of targeted courses that build on these skills. </w:t>
      </w:r>
    </w:p>
    <w:p w14:paraId="4B493ECB" w14:textId="77777777" w:rsidR="00F750D8" w:rsidRDefault="00F750D8" w:rsidP="00F750D8">
      <w:pPr>
        <w:pStyle w:val="ListParagraph"/>
      </w:pPr>
      <w:r>
        <w:t>Users could be recommended courses that enhance their existing skills or offer complementary knowledge, thus providing a more personalized learning pathway.</w:t>
      </w:r>
    </w:p>
    <w:p w14:paraId="53FAC55D" w14:textId="77777777" w:rsidR="00F750D8" w:rsidRDefault="00F750D8" w:rsidP="00F750D8">
      <w:pPr>
        <w:pStyle w:val="Listnumber1"/>
        <w:numPr>
          <w:ilvl w:val="0"/>
          <w:numId w:val="0"/>
        </w:numPr>
        <w:ind w:left="249" w:hanging="249"/>
        <w:jc w:val="center"/>
        <w:rPr>
          <w:color w:val="FF6196" w:themeColor="accent1"/>
        </w:rPr>
      </w:pPr>
      <w:r w:rsidRPr="009518C8">
        <w:rPr>
          <w:noProof/>
          <w:color w:val="FF6196" w:themeColor="accent1"/>
        </w:rPr>
        <w:drawing>
          <wp:inline distT="0" distB="0" distL="0" distR="0" wp14:anchorId="151A1512" wp14:editId="24A72031">
            <wp:extent cx="3438525" cy="3342174"/>
            <wp:effectExtent l="0" t="0" r="0" b="0"/>
            <wp:docPr id="526344047" name="Picture 1" descr="A graph of skills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1297" name="Picture 1" descr="A graph of skills with blue and white lines&#10;&#10;Description automatically generated"/>
                    <pic:cNvPicPr/>
                  </pic:nvPicPr>
                  <pic:blipFill>
                    <a:blip r:embed="rId31">
                      <a:duotone>
                        <a:schemeClr val="bg2">
                          <a:shade val="45000"/>
                          <a:satMod val="135000"/>
                        </a:schemeClr>
                        <a:prstClr val="white"/>
                      </a:duotone>
                    </a:blip>
                    <a:stretch>
                      <a:fillRect/>
                    </a:stretch>
                  </pic:blipFill>
                  <pic:spPr>
                    <a:xfrm>
                      <a:off x="0" y="0"/>
                      <a:ext cx="3445983" cy="3349423"/>
                    </a:xfrm>
                    <a:prstGeom prst="rect">
                      <a:avLst/>
                    </a:prstGeom>
                  </pic:spPr>
                </pic:pic>
              </a:graphicData>
            </a:graphic>
          </wp:inline>
        </w:drawing>
      </w:r>
    </w:p>
    <w:p w14:paraId="567275E6" w14:textId="77777777" w:rsidR="00F750D8" w:rsidRPr="00C33B01" w:rsidRDefault="00F750D8" w:rsidP="00F750D8">
      <w:pPr>
        <w:jc w:val="center"/>
        <w:rPr>
          <w:smallCaps/>
          <w:color w:val="6E6A6A" w:themeColor="text1" w:themeTint="A5"/>
        </w:rPr>
      </w:pPr>
      <w:r>
        <w:rPr>
          <w:rStyle w:val="SubtleReference"/>
        </w:rPr>
        <w:t xml:space="preserve">Fig:21 </w:t>
      </w:r>
      <w:r w:rsidRPr="00C33707">
        <w:rPr>
          <w:rStyle w:val="SubtleReference"/>
        </w:rPr>
        <w:t>Top Skills Analysis</w:t>
      </w:r>
    </w:p>
    <w:p w14:paraId="0021CEBA" w14:textId="77777777" w:rsidR="00F750D8" w:rsidRDefault="00F750D8" w:rsidP="00F750D8">
      <w:pPr>
        <w:pStyle w:val="Listnumber1"/>
        <w:ind w:left="709" w:hanging="425"/>
      </w:pPr>
      <w:r w:rsidRPr="009518C8">
        <w:rPr>
          <w:color w:val="FF6196" w:themeColor="accent1"/>
        </w:rPr>
        <w:lastRenderedPageBreak/>
        <w:t>Progress Percentage by Designation</w:t>
      </w:r>
    </w:p>
    <w:p w14:paraId="2C0464B4" w14:textId="77777777" w:rsidR="00F750D8" w:rsidRDefault="00F750D8" w:rsidP="00F750D8">
      <w:pPr>
        <w:pStyle w:val="ListParagraph"/>
        <w:rPr>
          <w:rStyle w:val="ListParagraphChar"/>
        </w:rPr>
      </w:pPr>
      <w:r>
        <w:t xml:space="preserve">Progress </w:t>
      </w:r>
      <w:r w:rsidRPr="009518C8">
        <w:rPr>
          <w:rStyle w:val="ListParagraphChar"/>
        </w:rPr>
        <w:t xml:space="preserve">percentages vary across designations, with Customer Support showing the highest average progress (0.76) and Data Engineers the lowest (0.71). </w:t>
      </w:r>
    </w:p>
    <w:p w14:paraId="3F980A89" w14:textId="77777777" w:rsidR="00F750D8" w:rsidRDefault="00F750D8" w:rsidP="00F750D8">
      <w:pPr>
        <w:pStyle w:val="ListParagraph"/>
        <w:rPr>
          <w:rStyle w:val="ListParagraphChar"/>
        </w:rPr>
      </w:pPr>
      <w:r w:rsidRPr="009518C8">
        <w:rPr>
          <w:rStyle w:val="ListParagraphChar"/>
        </w:rPr>
        <w:t xml:space="preserve">This suggests different engagement levels based on job roles. </w:t>
      </w:r>
    </w:p>
    <w:p w14:paraId="46D8F406" w14:textId="77777777" w:rsidR="00F750D8" w:rsidRDefault="00F750D8" w:rsidP="00F750D8">
      <w:pPr>
        <w:pStyle w:val="ListParagraph"/>
      </w:pPr>
      <w:r w:rsidRPr="009518C8">
        <w:rPr>
          <w:rStyle w:val="ListParagraphChar"/>
        </w:rPr>
        <w:t>Feature engineering could involve creating user segments based on designation, allowing for tailored course recommendations that align</w:t>
      </w:r>
      <w:r>
        <w:t xml:space="preserve"> with career development paths specific to each role.</w:t>
      </w:r>
    </w:p>
    <w:p w14:paraId="2C37318E" w14:textId="77777777" w:rsidR="002C380E" w:rsidRDefault="002C380E" w:rsidP="002C380E">
      <w:pPr>
        <w:pStyle w:val="ListParagraph"/>
        <w:numPr>
          <w:ilvl w:val="0"/>
          <w:numId w:val="0"/>
        </w:numPr>
        <w:ind w:left="924"/>
      </w:pPr>
    </w:p>
    <w:p w14:paraId="0C16643F" w14:textId="77777777" w:rsidR="00F750D8" w:rsidRDefault="00F750D8" w:rsidP="00F750D8">
      <w:pPr>
        <w:jc w:val="center"/>
      </w:pPr>
      <w:r w:rsidRPr="00313640">
        <w:rPr>
          <w:noProof/>
        </w:rPr>
        <w:drawing>
          <wp:inline distT="0" distB="0" distL="0" distR="0" wp14:anchorId="3A8ACAAC" wp14:editId="06C760B7">
            <wp:extent cx="3125563" cy="2973626"/>
            <wp:effectExtent l="0" t="0" r="0" b="0"/>
            <wp:docPr id="838948036" name="Picture 1" descr="A graph of progress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268" name="Picture 1" descr="A graph of progress bar chart&#10;&#10;Description automatically generated with medium confidence"/>
                    <pic:cNvPicPr/>
                  </pic:nvPicPr>
                  <pic:blipFill>
                    <a:blip r:embed="rId32">
                      <a:duotone>
                        <a:schemeClr val="bg2">
                          <a:shade val="45000"/>
                          <a:satMod val="135000"/>
                        </a:schemeClr>
                        <a:prstClr val="white"/>
                      </a:duotone>
                    </a:blip>
                    <a:stretch>
                      <a:fillRect/>
                    </a:stretch>
                  </pic:blipFill>
                  <pic:spPr>
                    <a:xfrm>
                      <a:off x="0" y="0"/>
                      <a:ext cx="3135787" cy="2983353"/>
                    </a:xfrm>
                    <a:prstGeom prst="rect">
                      <a:avLst/>
                    </a:prstGeom>
                  </pic:spPr>
                </pic:pic>
              </a:graphicData>
            </a:graphic>
          </wp:inline>
        </w:drawing>
      </w:r>
    </w:p>
    <w:p w14:paraId="52108519" w14:textId="77777777" w:rsidR="00F750D8" w:rsidRPr="00C33B01" w:rsidRDefault="00F750D8" w:rsidP="00F750D8">
      <w:pPr>
        <w:jc w:val="center"/>
        <w:rPr>
          <w:smallCaps/>
          <w:color w:val="6E6A6A" w:themeColor="text1" w:themeTint="A5"/>
        </w:rPr>
      </w:pPr>
      <w:r>
        <w:rPr>
          <w:rStyle w:val="SubtleReference"/>
        </w:rPr>
        <w:t xml:space="preserve">Fig:22 </w:t>
      </w:r>
      <w:r w:rsidRPr="00C33707">
        <w:rPr>
          <w:rStyle w:val="SubtleReference"/>
        </w:rPr>
        <w:t>Progress Percentage by Designation</w:t>
      </w:r>
    </w:p>
    <w:p w14:paraId="5ECF0378" w14:textId="77777777" w:rsidR="00F750D8" w:rsidRPr="00FD07D7" w:rsidRDefault="00F750D8" w:rsidP="00F750D8">
      <w:pPr>
        <w:jc w:val="center"/>
      </w:pPr>
    </w:p>
    <w:p w14:paraId="46C5084E" w14:textId="77777777" w:rsidR="00F750D8" w:rsidRDefault="00F750D8" w:rsidP="00F750D8">
      <w:pPr>
        <w:pStyle w:val="Heading2"/>
        <w:rPr>
          <w:rFonts w:eastAsia="Arial"/>
        </w:rPr>
      </w:pPr>
      <w:bookmarkStart w:id="43" w:name="_Toc179816464"/>
      <w:r>
        <w:rPr>
          <w:rFonts w:eastAsia="Arial"/>
        </w:rPr>
        <w:t>Feature Engineering and Selection</w:t>
      </w:r>
      <w:bookmarkEnd w:id="43"/>
    </w:p>
    <w:p w14:paraId="0FDC7FE4" w14:textId="77777777" w:rsidR="00F750D8" w:rsidRPr="006872AE" w:rsidRDefault="00F750D8" w:rsidP="00F750D8">
      <w:pPr>
        <w:pStyle w:val="ListParagraph"/>
        <w:rPr>
          <w:color w:val="FF6196" w:themeColor="accent1"/>
        </w:rPr>
      </w:pPr>
      <w:r w:rsidRPr="006872AE">
        <w:rPr>
          <w:color w:val="FF6196" w:themeColor="accent1"/>
        </w:rPr>
        <w:t>Data Preprocessing:</w:t>
      </w:r>
    </w:p>
    <w:p w14:paraId="1923025B" w14:textId="77777777" w:rsidR="00F750D8" w:rsidRDefault="00F750D8" w:rsidP="00F750D8">
      <w:pPr>
        <w:pStyle w:val="ListParagraph"/>
        <w:numPr>
          <w:ilvl w:val="1"/>
          <w:numId w:val="1"/>
        </w:numPr>
      </w:pPr>
      <w:r>
        <w:t>Convert string representations of lists in userSkills and courseSkills back into actual lists using ast.literal_eval.</w:t>
      </w:r>
    </w:p>
    <w:p w14:paraId="6F1E1D32" w14:textId="77777777" w:rsidR="00F750D8" w:rsidRPr="006872AE" w:rsidRDefault="00F750D8" w:rsidP="00F750D8">
      <w:pPr>
        <w:pStyle w:val="ListParagraph"/>
        <w:rPr>
          <w:color w:val="FF6196" w:themeColor="accent1"/>
        </w:rPr>
      </w:pPr>
      <w:r w:rsidRPr="006872AE">
        <w:rPr>
          <w:color w:val="FF6196" w:themeColor="accent1"/>
        </w:rPr>
        <w:t>Skills Vector Creation:</w:t>
      </w:r>
    </w:p>
    <w:p w14:paraId="7152F395" w14:textId="77777777" w:rsidR="00F750D8" w:rsidRDefault="00F750D8" w:rsidP="00F750D8">
      <w:pPr>
        <w:pStyle w:val="ListParagraph"/>
        <w:numPr>
          <w:ilvl w:val="1"/>
          <w:numId w:val="1"/>
        </w:numPr>
      </w:pPr>
      <w:r>
        <w:t>Generate a textual representation of skills for each course by joining skills into a single string, stored in the skills_vector column.</w:t>
      </w:r>
    </w:p>
    <w:p w14:paraId="1657950A" w14:textId="77777777" w:rsidR="00F750D8" w:rsidRPr="006872AE" w:rsidRDefault="00F750D8" w:rsidP="00F750D8">
      <w:pPr>
        <w:pStyle w:val="ListParagraph"/>
        <w:rPr>
          <w:color w:val="FF6196" w:themeColor="accent1"/>
        </w:rPr>
      </w:pPr>
      <w:r w:rsidRPr="006872AE">
        <w:rPr>
          <w:color w:val="FF6196" w:themeColor="accent1"/>
        </w:rPr>
        <w:t>Feature Selection:</w:t>
      </w:r>
    </w:p>
    <w:p w14:paraId="38FD687D" w14:textId="77777777" w:rsidR="00F750D8" w:rsidRDefault="00F750D8" w:rsidP="00F750D8">
      <w:pPr>
        <w:pStyle w:val="ListParagraph"/>
        <w:numPr>
          <w:ilvl w:val="1"/>
          <w:numId w:val="1"/>
        </w:numPr>
      </w:pPr>
      <w:r>
        <w:t>Selected Features:</w:t>
      </w:r>
    </w:p>
    <w:p w14:paraId="6C9E64AA" w14:textId="77777777" w:rsidR="00F750D8" w:rsidRDefault="00F750D8" w:rsidP="00F750D8">
      <w:pPr>
        <w:pStyle w:val="ListParagraph"/>
        <w:numPr>
          <w:ilvl w:val="2"/>
          <w:numId w:val="1"/>
        </w:numPr>
      </w:pPr>
      <w:r>
        <w:t>userSkills: Skills possessed by the employee.</w:t>
      </w:r>
    </w:p>
    <w:p w14:paraId="1388C51F" w14:textId="77777777" w:rsidR="00F750D8" w:rsidRDefault="00F750D8" w:rsidP="00F750D8">
      <w:pPr>
        <w:pStyle w:val="ListParagraph"/>
        <w:numPr>
          <w:ilvl w:val="2"/>
          <w:numId w:val="1"/>
        </w:numPr>
      </w:pPr>
      <w:r>
        <w:t>courseSkills: Skills required for each course.</w:t>
      </w:r>
    </w:p>
    <w:p w14:paraId="00FEF761" w14:textId="77777777" w:rsidR="00F750D8" w:rsidRDefault="00F750D8" w:rsidP="00F750D8">
      <w:pPr>
        <w:pStyle w:val="ListParagraph"/>
        <w:numPr>
          <w:ilvl w:val="2"/>
          <w:numId w:val="1"/>
        </w:numPr>
      </w:pPr>
      <w:r>
        <w:t>skills_vector: Combined string of course skills for TF-IDF representation.</w:t>
      </w:r>
    </w:p>
    <w:p w14:paraId="5064F1CB" w14:textId="77777777" w:rsidR="00F750D8" w:rsidRPr="006872AE" w:rsidRDefault="00F750D8" w:rsidP="00F750D8">
      <w:pPr>
        <w:pStyle w:val="ListParagraph"/>
        <w:rPr>
          <w:color w:val="FF6196" w:themeColor="accent1"/>
        </w:rPr>
      </w:pPr>
      <w:r w:rsidRPr="006872AE">
        <w:rPr>
          <w:color w:val="FF6196" w:themeColor="accent1"/>
        </w:rPr>
        <w:t>TF-IDF Vectorization:</w:t>
      </w:r>
    </w:p>
    <w:p w14:paraId="4B9CE35F" w14:textId="77777777" w:rsidR="00F750D8" w:rsidRDefault="00F750D8" w:rsidP="00F750D8">
      <w:pPr>
        <w:pStyle w:val="ListParagraph"/>
        <w:numPr>
          <w:ilvl w:val="1"/>
          <w:numId w:val="1"/>
        </w:numPr>
      </w:pPr>
      <w:r>
        <w:t>Apply TfidfVectorizer to transform the skills_vector into a sparse matrix format, capturing the importance of skills relative to all courses.</w:t>
      </w:r>
    </w:p>
    <w:p w14:paraId="5CCB84A8" w14:textId="77777777" w:rsidR="00F750D8" w:rsidRPr="00DC0836" w:rsidRDefault="00F750D8" w:rsidP="00F750D8">
      <w:pPr>
        <w:ind w:left="1080"/>
      </w:pPr>
    </w:p>
    <w:p w14:paraId="06AD165F" w14:textId="77777777" w:rsidR="00F750D8" w:rsidRDefault="00F750D8" w:rsidP="00F750D8">
      <w:pPr>
        <w:pStyle w:val="Heading2"/>
        <w:rPr>
          <w:rFonts w:eastAsia="Arial"/>
        </w:rPr>
      </w:pPr>
      <w:bookmarkStart w:id="44" w:name="_Toc179816465"/>
      <w:r>
        <w:rPr>
          <w:rFonts w:eastAsia="Arial"/>
        </w:rPr>
        <w:t>Model Selection</w:t>
      </w:r>
      <w:bookmarkEnd w:id="44"/>
    </w:p>
    <w:p w14:paraId="393FFF39" w14:textId="77777777" w:rsidR="00F750D8" w:rsidRDefault="00F750D8" w:rsidP="00F750D8">
      <w:pPr>
        <w:ind w:firstLine="576"/>
      </w:pPr>
      <w:r w:rsidRPr="008659B5">
        <w:t xml:space="preserve">In the context of course recommendation systems, selecting the appropriate model is critical for achieving optimal performance. The model should effectively capture the relationships between user skills and available courses to provide personalized recommendations. For this purpose, a content-based filtering approach was </w:t>
      </w:r>
      <w:r w:rsidRPr="008659B5">
        <w:lastRenderedPageBreak/>
        <w:t>chosen, utilizing TF-IDF (Term Frequency-Inverse Document Frequency) vectorization and cosine similarity to assess the relevance of courses based on employee skills.</w:t>
      </w:r>
    </w:p>
    <w:p w14:paraId="672EF6D6" w14:textId="77777777" w:rsidR="00F750D8" w:rsidRPr="00E054C8" w:rsidRDefault="00F750D8" w:rsidP="00F750D8">
      <w:pPr>
        <w:pStyle w:val="ListParagraph"/>
        <w:rPr>
          <w:color w:val="FF6196" w:themeColor="accent1"/>
        </w:rPr>
      </w:pPr>
      <w:r w:rsidRPr="00E054C8">
        <w:rPr>
          <w:color w:val="FF6196" w:themeColor="accent1"/>
        </w:rPr>
        <w:t>Content-Based Filtering</w:t>
      </w:r>
    </w:p>
    <w:p w14:paraId="0FC05460" w14:textId="77777777" w:rsidR="00F750D8" w:rsidRDefault="00F750D8" w:rsidP="00F750D8">
      <w:pPr>
        <w:pStyle w:val="ListParagraph"/>
        <w:numPr>
          <w:ilvl w:val="1"/>
          <w:numId w:val="1"/>
        </w:numPr>
      </w:pPr>
      <w:r w:rsidRPr="00E054C8">
        <w:rPr>
          <w:b/>
          <w:bCs/>
        </w:rPr>
        <w:t>Personalized Recommendations:</w:t>
      </w:r>
      <w:r>
        <w:t xml:space="preserve"> Aligns course suggestions with the specific skills of each employee, ensuring relevance.</w:t>
      </w:r>
    </w:p>
    <w:p w14:paraId="6071982D" w14:textId="77777777" w:rsidR="00F750D8" w:rsidRDefault="00F750D8" w:rsidP="00F750D8">
      <w:pPr>
        <w:pStyle w:val="ListParagraph"/>
        <w:numPr>
          <w:ilvl w:val="1"/>
          <w:numId w:val="1"/>
        </w:numPr>
      </w:pPr>
      <w:r w:rsidRPr="00E054C8">
        <w:rPr>
          <w:b/>
          <w:bCs/>
        </w:rPr>
        <w:t>Focus on Individual Growth:</w:t>
      </w:r>
      <w:r>
        <w:t xml:space="preserve"> Encourages learning based on what employees already know, facilitating targeted skill development.</w:t>
      </w:r>
    </w:p>
    <w:p w14:paraId="00E7E41F" w14:textId="77777777" w:rsidR="00F750D8" w:rsidRDefault="00F750D8" w:rsidP="00F750D8">
      <w:pPr>
        <w:pStyle w:val="ListParagraph"/>
        <w:numPr>
          <w:ilvl w:val="1"/>
          <w:numId w:val="1"/>
        </w:numPr>
      </w:pPr>
      <w:r w:rsidRPr="00E054C8">
        <w:rPr>
          <w:b/>
          <w:bCs/>
        </w:rPr>
        <w:t>No Need for External Data:</w:t>
      </w:r>
      <w:r>
        <w:t xml:space="preserve"> Operates independently of other users' preferences, making it effective in environments with limited interaction data.</w:t>
      </w:r>
    </w:p>
    <w:p w14:paraId="5B2730B5" w14:textId="77777777" w:rsidR="00F750D8" w:rsidRPr="00E054C8" w:rsidRDefault="00F750D8" w:rsidP="00F750D8">
      <w:pPr>
        <w:pStyle w:val="ListParagraph"/>
        <w:rPr>
          <w:color w:val="FF6196" w:themeColor="accent1"/>
        </w:rPr>
      </w:pPr>
      <w:r w:rsidRPr="00E054C8">
        <w:rPr>
          <w:color w:val="FF6196" w:themeColor="accent1"/>
        </w:rPr>
        <w:t>TF-IDF Vectorization</w:t>
      </w:r>
    </w:p>
    <w:p w14:paraId="0984797C" w14:textId="77777777" w:rsidR="00F750D8" w:rsidRDefault="00F750D8" w:rsidP="00F750D8">
      <w:pPr>
        <w:pStyle w:val="ListParagraph"/>
        <w:numPr>
          <w:ilvl w:val="1"/>
          <w:numId w:val="1"/>
        </w:numPr>
      </w:pPr>
      <w:r w:rsidRPr="00E054C8">
        <w:rPr>
          <w:b/>
          <w:bCs/>
          <w:color w:val="1D1C1C" w:themeColor="text1"/>
        </w:rPr>
        <w:t>Quantitative Analysis:</w:t>
      </w:r>
      <w:r w:rsidRPr="00E054C8">
        <w:rPr>
          <w:color w:val="1D1C1C" w:themeColor="text1"/>
        </w:rPr>
        <w:t xml:space="preserve"> </w:t>
      </w:r>
      <w:r>
        <w:t>Provides a numerical representation of skills, enabling efficient comparison and analysis.</w:t>
      </w:r>
    </w:p>
    <w:p w14:paraId="3A352DF0" w14:textId="77777777" w:rsidR="00F750D8" w:rsidRDefault="00F750D8" w:rsidP="00F750D8">
      <w:pPr>
        <w:pStyle w:val="ListParagraph"/>
        <w:numPr>
          <w:ilvl w:val="1"/>
          <w:numId w:val="1"/>
        </w:numPr>
      </w:pPr>
      <w:r w:rsidRPr="00E054C8">
        <w:rPr>
          <w:b/>
          <w:bCs/>
          <w:color w:val="1D1C1C" w:themeColor="text1"/>
        </w:rPr>
        <w:t>Highlighting Relevant Skills:</w:t>
      </w:r>
      <w:r w:rsidRPr="00E054C8">
        <w:rPr>
          <w:color w:val="1D1C1C" w:themeColor="text1"/>
        </w:rPr>
        <w:t xml:space="preserve"> </w:t>
      </w:r>
      <w:r>
        <w:t>Identifies and emphasizes key skills within courses, improving the accuracy of recommendations.</w:t>
      </w:r>
    </w:p>
    <w:p w14:paraId="25302A41" w14:textId="77777777" w:rsidR="00F750D8" w:rsidRDefault="00F750D8" w:rsidP="00F750D8">
      <w:pPr>
        <w:pStyle w:val="ListParagraph"/>
        <w:numPr>
          <w:ilvl w:val="1"/>
          <w:numId w:val="1"/>
        </w:numPr>
      </w:pPr>
      <w:r w:rsidRPr="00E054C8">
        <w:rPr>
          <w:b/>
          <w:bCs/>
          <w:color w:val="1D1C1C" w:themeColor="text1"/>
        </w:rPr>
        <w:t>Flexibility:</w:t>
      </w:r>
      <w:r>
        <w:t xml:space="preserve"> Can easily accommodate new skills or courses by updating the dataset without major overhauls. (Refer appendix 6.2)</w:t>
      </w:r>
    </w:p>
    <w:p w14:paraId="43D1BFD4" w14:textId="77777777" w:rsidR="00F750D8" w:rsidRPr="00E054C8" w:rsidRDefault="00F750D8" w:rsidP="00F750D8">
      <w:pPr>
        <w:pStyle w:val="ListParagraph"/>
        <w:rPr>
          <w:color w:val="FF6196" w:themeColor="accent1"/>
        </w:rPr>
      </w:pPr>
      <w:r w:rsidRPr="00E054C8">
        <w:rPr>
          <w:color w:val="FF6196" w:themeColor="accent1"/>
        </w:rPr>
        <w:t>Cosine Similarity</w:t>
      </w:r>
    </w:p>
    <w:p w14:paraId="60B8F50A" w14:textId="77777777" w:rsidR="00F750D8" w:rsidRDefault="00F750D8" w:rsidP="00F750D8">
      <w:pPr>
        <w:pStyle w:val="ListParagraph"/>
        <w:numPr>
          <w:ilvl w:val="1"/>
          <w:numId w:val="1"/>
        </w:numPr>
      </w:pPr>
      <w:r w:rsidRPr="00E054C8">
        <w:rPr>
          <w:b/>
          <w:bCs/>
          <w:color w:val="1D1C1C" w:themeColor="text1"/>
        </w:rPr>
        <w:t>Effective Similarity Measurement:</w:t>
      </w:r>
      <w:r>
        <w:t xml:space="preserve"> Accurately gauges the degree of similarity between high-dimensional vectors, enhancing the relevance of recommendations.</w:t>
      </w:r>
    </w:p>
    <w:p w14:paraId="329D7659" w14:textId="77777777" w:rsidR="00F750D8" w:rsidRDefault="00F750D8" w:rsidP="00F750D8">
      <w:pPr>
        <w:pStyle w:val="ListParagraph"/>
        <w:numPr>
          <w:ilvl w:val="1"/>
          <w:numId w:val="1"/>
        </w:numPr>
      </w:pPr>
      <w:r w:rsidRPr="00E054C8">
        <w:rPr>
          <w:b/>
          <w:bCs/>
          <w:color w:val="1D1C1C" w:themeColor="text1"/>
        </w:rPr>
        <w:t>Normalization:</w:t>
      </w:r>
      <w:r>
        <w:t xml:space="preserve"> Handles varying lengths of skill vectors, allowing for fair comparisons regardless of skill set size.</w:t>
      </w:r>
    </w:p>
    <w:p w14:paraId="5DD1F585" w14:textId="77777777" w:rsidR="00F750D8" w:rsidRPr="008659B5" w:rsidRDefault="00F750D8" w:rsidP="00F750D8">
      <w:pPr>
        <w:pStyle w:val="ListParagraph"/>
        <w:numPr>
          <w:ilvl w:val="1"/>
          <w:numId w:val="1"/>
        </w:numPr>
      </w:pPr>
      <w:r w:rsidRPr="00E054C8">
        <w:rPr>
          <w:b/>
          <w:bCs/>
          <w:color w:val="1D1C1C" w:themeColor="text1"/>
        </w:rPr>
        <w:t>Intuitive Interpretation:</w:t>
      </w:r>
      <w:r w:rsidRPr="00E054C8">
        <w:rPr>
          <w:color w:val="1D1C1C" w:themeColor="text1"/>
        </w:rPr>
        <w:t xml:space="preserve"> </w:t>
      </w:r>
      <w:r>
        <w:t>The resulting similarity scores are easy to understand, facilitating the explanation of recommendations to employees. (Refer appendix 6.3)</w:t>
      </w:r>
    </w:p>
    <w:p w14:paraId="5AC4CA34" w14:textId="77777777" w:rsidR="00F750D8" w:rsidRPr="00F6082C" w:rsidRDefault="00F750D8" w:rsidP="00F750D8"/>
    <w:p w14:paraId="4A8E1364" w14:textId="77777777" w:rsidR="00F750D8" w:rsidRDefault="00F750D8" w:rsidP="00F750D8">
      <w:pPr>
        <w:pStyle w:val="Heading2"/>
        <w:rPr>
          <w:rFonts w:eastAsia="Arial"/>
        </w:rPr>
      </w:pPr>
      <w:bookmarkStart w:id="45" w:name="_Toc179816466"/>
      <w:r>
        <w:rPr>
          <w:rFonts w:eastAsia="Arial"/>
        </w:rPr>
        <w:t>Sample outputs</w:t>
      </w:r>
      <w:bookmarkEnd w:id="45"/>
    </w:p>
    <w:p w14:paraId="478ACFC0" w14:textId="77777777" w:rsidR="00F750D8" w:rsidRPr="006E11C7" w:rsidRDefault="00F750D8" w:rsidP="00F750D8">
      <w:r>
        <w:rPr>
          <w:color w:val="FF6196" w:themeColor="accent1"/>
        </w:rPr>
        <w:t>Employee ID</w:t>
      </w:r>
      <w:r>
        <w:t xml:space="preserve">: </w:t>
      </w:r>
      <w:r>
        <w:rPr>
          <w:b/>
          <w:bCs/>
        </w:rPr>
        <w:t>2</w:t>
      </w:r>
    </w:p>
    <w:tbl>
      <w:tblPr>
        <w:tblStyle w:val="Style1"/>
        <w:tblW w:w="0" w:type="auto"/>
        <w:tblInd w:w="426" w:type="dxa"/>
        <w:tblLook w:val="04A0" w:firstRow="1" w:lastRow="0" w:firstColumn="1" w:lastColumn="0" w:noHBand="0" w:noVBand="1"/>
      </w:tblPr>
      <w:tblGrid>
        <w:gridCol w:w="1191"/>
        <w:gridCol w:w="4762"/>
        <w:gridCol w:w="2552"/>
      </w:tblGrid>
      <w:tr w:rsidR="00F750D8" w14:paraId="0965AF51"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3350CC39"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3DB76785"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400B37BA"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0ED9A255" w14:textId="77777777" w:rsidTr="00214C26">
        <w:tc>
          <w:tcPr>
            <w:tcW w:w="1191" w:type="dxa"/>
          </w:tcPr>
          <w:p w14:paraId="1D037A9D" w14:textId="77777777" w:rsidR="00F750D8" w:rsidRDefault="00F750D8" w:rsidP="00214C26">
            <w:pPr>
              <w:jc w:val="center"/>
            </w:pPr>
            <w:r w:rsidRPr="00CE75DD">
              <w:t>327</w:t>
            </w:r>
          </w:p>
        </w:tc>
        <w:tc>
          <w:tcPr>
            <w:tcW w:w="4762" w:type="dxa"/>
          </w:tcPr>
          <w:p w14:paraId="298397C0" w14:textId="77777777" w:rsidR="00F750D8" w:rsidRDefault="00F750D8" w:rsidP="00214C26">
            <w:r w:rsidRPr="00CE75DD">
              <w:t>Vision-oriented asymmetric structure</w:t>
            </w:r>
          </w:p>
        </w:tc>
        <w:tc>
          <w:tcPr>
            <w:tcW w:w="2552" w:type="dxa"/>
          </w:tcPr>
          <w:p w14:paraId="38617BDD" w14:textId="77777777" w:rsidR="00F750D8" w:rsidRDefault="00F750D8" w:rsidP="00214C26">
            <w:pPr>
              <w:jc w:val="center"/>
            </w:pPr>
            <w:r w:rsidRPr="00CE75DD">
              <w:t>0.460461</w:t>
            </w:r>
          </w:p>
        </w:tc>
      </w:tr>
      <w:tr w:rsidR="00F750D8" w14:paraId="1E0DC836" w14:textId="77777777" w:rsidTr="00214C26">
        <w:tc>
          <w:tcPr>
            <w:tcW w:w="1191" w:type="dxa"/>
          </w:tcPr>
          <w:p w14:paraId="4E355093" w14:textId="77777777" w:rsidR="00F750D8" w:rsidRDefault="00F750D8" w:rsidP="00214C26">
            <w:pPr>
              <w:jc w:val="center"/>
            </w:pPr>
            <w:r w:rsidRPr="00CE75DD">
              <w:t>299</w:t>
            </w:r>
          </w:p>
        </w:tc>
        <w:tc>
          <w:tcPr>
            <w:tcW w:w="4762" w:type="dxa"/>
          </w:tcPr>
          <w:p w14:paraId="6E60EBFE" w14:textId="77777777" w:rsidR="00F750D8" w:rsidRDefault="00F750D8" w:rsidP="00214C26">
            <w:r w:rsidRPr="00CE75DD">
              <w:t>Sharable attitude-oriented definition</w:t>
            </w:r>
          </w:p>
        </w:tc>
        <w:tc>
          <w:tcPr>
            <w:tcW w:w="2552" w:type="dxa"/>
          </w:tcPr>
          <w:p w14:paraId="174A7240" w14:textId="77777777" w:rsidR="00F750D8" w:rsidRDefault="00F750D8" w:rsidP="00214C26">
            <w:pPr>
              <w:jc w:val="center"/>
            </w:pPr>
            <w:r w:rsidRPr="00CE75DD">
              <w:t>0.435657</w:t>
            </w:r>
          </w:p>
        </w:tc>
      </w:tr>
      <w:tr w:rsidR="00F750D8" w14:paraId="4CD66C7D" w14:textId="77777777" w:rsidTr="00214C26">
        <w:tc>
          <w:tcPr>
            <w:tcW w:w="1191" w:type="dxa"/>
          </w:tcPr>
          <w:p w14:paraId="11C6739F" w14:textId="77777777" w:rsidR="00F750D8" w:rsidRDefault="00F750D8" w:rsidP="00214C26">
            <w:pPr>
              <w:jc w:val="center"/>
            </w:pPr>
            <w:r w:rsidRPr="00CE75DD">
              <w:t>93</w:t>
            </w:r>
          </w:p>
        </w:tc>
        <w:tc>
          <w:tcPr>
            <w:tcW w:w="4762" w:type="dxa"/>
          </w:tcPr>
          <w:p w14:paraId="054E507D" w14:textId="77777777" w:rsidR="00F750D8" w:rsidRDefault="00F750D8" w:rsidP="00214C26">
            <w:r w:rsidRPr="00CE75DD">
              <w:t>Exclusive discrete orchestration</w:t>
            </w:r>
          </w:p>
        </w:tc>
        <w:tc>
          <w:tcPr>
            <w:tcW w:w="2552" w:type="dxa"/>
          </w:tcPr>
          <w:p w14:paraId="287287F4" w14:textId="77777777" w:rsidR="00F750D8" w:rsidRDefault="00F750D8" w:rsidP="00214C26">
            <w:pPr>
              <w:jc w:val="center"/>
            </w:pPr>
            <w:r w:rsidRPr="00CE75DD">
              <w:t>0.337262</w:t>
            </w:r>
          </w:p>
        </w:tc>
      </w:tr>
      <w:tr w:rsidR="00F750D8" w14:paraId="7E29C0D5" w14:textId="77777777" w:rsidTr="00214C26">
        <w:tc>
          <w:tcPr>
            <w:tcW w:w="1191" w:type="dxa"/>
          </w:tcPr>
          <w:p w14:paraId="590CD0E0" w14:textId="77777777" w:rsidR="00F750D8" w:rsidRDefault="00F750D8" w:rsidP="00214C26">
            <w:pPr>
              <w:jc w:val="center"/>
            </w:pPr>
            <w:r w:rsidRPr="00CE75DD">
              <w:t>14</w:t>
            </w:r>
          </w:p>
        </w:tc>
        <w:tc>
          <w:tcPr>
            <w:tcW w:w="4762" w:type="dxa"/>
          </w:tcPr>
          <w:p w14:paraId="5BB5F691" w14:textId="77777777" w:rsidR="00F750D8" w:rsidRDefault="00F750D8" w:rsidP="00214C26">
            <w:r w:rsidRPr="00CE75DD">
              <w:t>Synchronized dedicated parallelism</w:t>
            </w:r>
          </w:p>
        </w:tc>
        <w:tc>
          <w:tcPr>
            <w:tcW w:w="2552" w:type="dxa"/>
          </w:tcPr>
          <w:p w14:paraId="6EC106AB" w14:textId="77777777" w:rsidR="00F750D8" w:rsidRDefault="00F750D8" w:rsidP="00214C26">
            <w:pPr>
              <w:jc w:val="center"/>
            </w:pPr>
            <w:r w:rsidRPr="00CE75DD">
              <w:t>0.264926</w:t>
            </w:r>
          </w:p>
        </w:tc>
      </w:tr>
      <w:tr w:rsidR="00F750D8" w14:paraId="76D47121" w14:textId="77777777" w:rsidTr="00214C26">
        <w:tc>
          <w:tcPr>
            <w:tcW w:w="1191" w:type="dxa"/>
          </w:tcPr>
          <w:p w14:paraId="22D7AF2E" w14:textId="77777777" w:rsidR="00F750D8" w:rsidRDefault="00F750D8" w:rsidP="00214C26">
            <w:pPr>
              <w:jc w:val="center"/>
            </w:pPr>
            <w:r w:rsidRPr="00CE75DD">
              <w:t>68</w:t>
            </w:r>
          </w:p>
        </w:tc>
        <w:tc>
          <w:tcPr>
            <w:tcW w:w="4762" w:type="dxa"/>
          </w:tcPr>
          <w:p w14:paraId="47683EAB" w14:textId="77777777" w:rsidR="00F750D8" w:rsidRDefault="00F750D8" w:rsidP="00214C26">
            <w:r w:rsidRPr="00CE75DD">
              <w:t>Reverse-engineered grid-enabled knowledgebase</w:t>
            </w:r>
          </w:p>
        </w:tc>
        <w:tc>
          <w:tcPr>
            <w:tcW w:w="2552" w:type="dxa"/>
          </w:tcPr>
          <w:p w14:paraId="0539007D" w14:textId="77777777" w:rsidR="00F750D8" w:rsidRDefault="00F750D8" w:rsidP="00214C26">
            <w:pPr>
              <w:jc w:val="center"/>
            </w:pPr>
            <w:r w:rsidRPr="00CE75DD">
              <w:t>0.264630</w:t>
            </w:r>
          </w:p>
        </w:tc>
      </w:tr>
    </w:tbl>
    <w:p w14:paraId="4F050842" w14:textId="77777777" w:rsidR="00F750D8" w:rsidRDefault="00F750D8" w:rsidP="00F750D8"/>
    <w:p w14:paraId="0F1A9CD4" w14:textId="77777777" w:rsidR="00F750D8" w:rsidRPr="006E11C7" w:rsidRDefault="00F750D8" w:rsidP="00F750D8">
      <w:r>
        <w:rPr>
          <w:color w:val="FF6196" w:themeColor="accent1"/>
        </w:rPr>
        <w:t>Employee ID</w:t>
      </w:r>
      <w:r>
        <w:t xml:space="preserve">: </w:t>
      </w:r>
      <w:r>
        <w:rPr>
          <w:b/>
          <w:bCs/>
        </w:rPr>
        <w:t>125</w:t>
      </w:r>
    </w:p>
    <w:tbl>
      <w:tblPr>
        <w:tblStyle w:val="Style1"/>
        <w:tblW w:w="0" w:type="auto"/>
        <w:tblInd w:w="426" w:type="dxa"/>
        <w:tblLook w:val="04A0" w:firstRow="1" w:lastRow="0" w:firstColumn="1" w:lastColumn="0" w:noHBand="0" w:noVBand="1"/>
      </w:tblPr>
      <w:tblGrid>
        <w:gridCol w:w="1191"/>
        <w:gridCol w:w="4762"/>
        <w:gridCol w:w="2552"/>
      </w:tblGrid>
      <w:tr w:rsidR="00F750D8" w14:paraId="4D07D10C"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0AFF241F"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79196817"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5EBB2859"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72D2AD20" w14:textId="77777777" w:rsidTr="00214C26">
        <w:tc>
          <w:tcPr>
            <w:tcW w:w="1191" w:type="dxa"/>
          </w:tcPr>
          <w:p w14:paraId="3FEB96B8" w14:textId="77777777" w:rsidR="00F750D8" w:rsidRDefault="00F750D8" w:rsidP="00214C26">
            <w:pPr>
              <w:jc w:val="center"/>
            </w:pPr>
            <w:r w:rsidRPr="007F1F72">
              <w:t>350</w:t>
            </w:r>
          </w:p>
        </w:tc>
        <w:tc>
          <w:tcPr>
            <w:tcW w:w="4762" w:type="dxa"/>
          </w:tcPr>
          <w:p w14:paraId="4C01F71F" w14:textId="77777777" w:rsidR="00F750D8" w:rsidRDefault="00F750D8" w:rsidP="00214C26">
            <w:r w:rsidRPr="007F1F72">
              <w:t>Integrated bifurcated matrices</w:t>
            </w:r>
          </w:p>
        </w:tc>
        <w:tc>
          <w:tcPr>
            <w:tcW w:w="2552" w:type="dxa"/>
          </w:tcPr>
          <w:p w14:paraId="027237C8" w14:textId="77777777" w:rsidR="00F750D8" w:rsidRDefault="00F750D8" w:rsidP="00214C26">
            <w:pPr>
              <w:jc w:val="center"/>
            </w:pPr>
            <w:r w:rsidRPr="007F1F72">
              <w:t>0.384353</w:t>
            </w:r>
          </w:p>
        </w:tc>
      </w:tr>
      <w:tr w:rsidR="00F750D8" w14:paraId="03C8234E" w14:textId="77777777" w:rsidTr="00214C26">
        <w:tc>
          <w:tcPr>
            <w:tcW w:w="1191" w:type="dxa"/>
          </w:tcPr>
          <w:p w14:paraId="17488AAF" w14:textId="77777777" w:rsidR="00F750D8" w:rsidRDefault="00F750D8" w:rsidP="00214C26">
            <w:pPr>
              <w:jc w:val="center"/>
            </w:pPr>
            <w:r w:rsidRPr="007F1F72">
              <w:t>133</w:t>
            </w:r>
          </w:p>
        </w:tc>
        <w:tc>
          <w:tcPr>
            <w:tcW w:w="4762" w:type="dxa"/>
          </w:tcPr>
          <w:p w14:paraId="54FD0EE6" w14:textId="77777777" w:rsidR="00F750D8" w:rsidRDefault="00F750D8" w:rsidP="00214C26">
            <w:r w:rsidRPr="007F1F72">
              <w:t>Customizable executive methodology</w:t>
            </w:r>
          </w:p>
        </w:tc>
        <w:tc>
          <w:tcPr>
            <w:tcW w:w="2552" w:type="dxa"/>
          </w:tcPr>
          <w:p w14:paraId="0B3177A8" w14:textId="77777777" w:rsidR="00F750D8" w:rsidRDefault="00F750D8" w:rsidP="00214C26">
            <w:pPr>
              <w:jc w:val="center"/>
            </w:pPr>
            <w:r w:rsidRPr="007F1F72">
              <w:t>0.383483</w:t>
            </w:r>
          </w:p>
        </w:tc>
      </w:tr>
      <w:tr w:rsidR="00F750D8" w14:paraId="4C5B9035" w14:textId="77777777" w:rsidTr="00214C26">
        <w:tc>
          <w:tcPr>
            <w:tcW w:w="1191" w:type="dxa"/>
          </w:tcPr>
          <w:p w14:paraId="2FFF0E73" w14:textId="77777777" w:rsidR="00F750D8" w:rsidRDefault="00F750D8" w:rsidP="00214C26">
            <w:pPr>
              <w:jc w:val="center"/>
            </w:pPr>
            <w:r w:rsidRPr="007F1F72">
              <w:t>202</w:t>
            </w:r>
          </w:p>
        </w:tc>
        <w:tc>
          <w:tcPr>
            <w:tcW w:w="4762" w:type="dxa"/>
          </w:tcPr>
          <w:p w14:paraId="66DA2492" w14:textId="77777777" w:rsidR="00F750D8" w:rsidRDefault="00F750D8" w:rsidP="00214C26">
            <w:r w:rsidRPr="007F1F72">
              <w:t>Customizable intermediate challenge</w:t>
            </w:r>
          </w:p>
        </w:tc>
        <w:tc>
          <w:tcPr>
            <w:tcW w:w="2552" w:type="dxa"/>
          </w:tcPr>
          <w:p w14:paraId="59B9EA3A" w14:textId="77777777" w:rsidR="00F750D8" w:rsidRDefault="00F750D8" w:rsidP="00214C26">
            <w:pPr>
              <w:jc w:val="center"/>
            </w:pPr>
            <w:r w:rsidRPr="007F1F72">
              <w:t>0.352091</w:t>
            </w:r>
          </w:p>
        </w:tc>
      </w:tr>
      <w:tr w:rsidR="00F750D8" w14:paraId="5A0BFC07" w14:textId="77777777" w:rsidTr="00214C26">
        <w:tc>
          <w:tcPr>
            <w:tcW w:w="1191" w:type="dxa"/>
          </w:tcPr>
          <w:p w14:paraId="6FB812A0" w14:textId="77777777" w:rsidR="00F750D8" w:rsidRDefault="00F750D8" w:rsidP="00214C26">
            <w:pPr>
              <w:jc w:val="center"/>
            </w:pPr>
            <w:r w:rsidRPr="007F1F72">
              <w:t>318</w:t>
            </w:r>
          </w:p>
        </w:tc>
        <w:tc>
          <w:tcPr>
            <w:tcW w:w="4762" w:type="dxa"/>
          </w:tcPr>
          <w:p w14:paraId="03AF6802" w14:textId="77777777" w:rsidR="00F750D8" w:rsidRDefault="00F750D8" w:rsidP="00214C26">
            <w:r w:rsidRPr="007F1F72">
              <w:t>Reactive bi-directional conglomeration</w:t>
            </w:r>
          </w:p>
        </w:tc>
        <w:tc>
          <w:tcPr>
            <w:tcW w:w="2552" w:type="dxa"/>
          </w:tcPr>
          <w:p w14:paraId="7B35CD25" w14:textId="77777777" w:rsidR="00F750D8" w:rsidRDefault="00F750D8" w:rsidP="00214C26">
            <w:pPr>
              <w:jc w:val="center"/>
            </w:pPr>
            <w:r w:rsidRPr="007F1F72">
              <w:t>0.345422</w:t>
            </w:r>
          </w:p>
        </w:tc>
      </w:tr>
      <w:tr w:rsidR="00F750D8" w14:paraId="5EE1BCF8" w14:textId="77777777" w:rsidTr="00214C26">
        <w:tc>
          <w:tcPr>
            <w:tcW w:w="1191" w:type="dxa"/>
          </w:tcPr>
          <w:p w14:paraId="18D06E7D" w14:textId="77777777" w:rsidR="00F750D8" w:rsidRDefault="00F750D8" w:rsidP="00214C26">
            <w:pPr>
              <w:jc w:val="center"/>
            </w:pPr>
            <w:r w:rsidRPr="007F1F72">
              <w:t>298</w:t>
            </w:r>
          </w:p>
        </w:tc>
        <w:tc>
          <w:tcPr>
            <w:tcW w:w="4762" w:type="dxa"/>
          </w:tcPr>
          <w:p w14:paraId="0F2B7200" w14:textId="77777777" w:rsidR="00F750D8" w:rsidRDefault="00F750D8" w:rsidP="00214C26">
            <w:r w:rsidRPr="007F1F72">
              <w:t>Monitored content-based contingency</w:t>
            </w:r>
          </w:p>
        </w:tc>
        <w:tc>
          <w:tcPr>
            <w:tcW w:w="2552" w:type="dxa"/>
          </w:tcPr>
          <w:p w14:paraId="10C13382" w14:textId="77777777" w:rsidR="00F750D8" w:rsidRDefault="00F750D8" w:rsidP="00214C26">
            <w:pPr>
              <w:jc w:val="center"/>
            </w:pPr>
            <w:r w:rsidRPr="007F1F72">
              <w:t>0.339000</w:t>
            </w:r>
          </w:p>
        </w:tc>
      </w:tr>
    </w:tbl>
    <w:p w14:paraId="151B5F85" w14:textId="77777777" w:rsidR="00F750D8" w:rsidRDefault="00F750D8" w:rsidP="00F750D8">
      <w:pPr>
        <w:rPr>
          <w:color w:val="FF6196" w:themeColor="accent1"/>
        </w:rPr>
      </w:pPr>
    </w:p>
    <w:p w14:paraId="562C3A98" w14:textId="77777777" w:rsidR="00F750D8" w:rsidRDefault="00F750D8" w:rsidP="00F750D8">
      <w:pPr>
        <w:pStyle w:val="Heading1"/>
        <w:rPr>
          <w:rFonts w:eastAsia="Arial"/>
        </w:rPr>
      </w:pPr>
      <w:bookmarkStart w:id="46" w:name="_Toc179816467"/>
      <w:r>
        <w:rPr>
          <w:rFonts w:eastAsia="Arial"/>
        </w:rPr>
        <w:lastRenderedPageBreak/>
        <w:t>Appendix</w:t>
      </w:r>
      <w:bookmarkEnd w:id="46"/>
    </w:p>
    <w:p w14:paraId="79D0CBC8" w14:textId="77777777" w:rsidR="00F750D8" w:rsidRPr="003B0C65" w:rsidRDefault="00F750D8" w:rsidP="00F750D8">
      <w:pPr>
        <w:pStyle w:val="Heading2"/>
        <w:rPr>
          <w:rFonts w:eastAsia="Arial"/>
        </w:rPr>
      </w:pPr>
      <w:bookmarkStart w:id="47" w:name="_Toc179816468"/>
      <w:r>
        <w:t>Sample report table</w:t>
      </w:r>
      <w:bookmarkEnd w:id="47"/>
      <w:r>
        <w:t xml:space="preserve"> </w:t>
      </w:r>
    </w:p>
    <w:p w14:paraId="5A26AD71" w14:textId="77777777" w:rsidR="00F750D8" w:rsidRPr="00062065" w:rsidRDefault="00F750D8" w:rsidP="00F750D8">
      <w:r w:rsidRPr="00913837">
        <w:rPr>
          <w:noProof/>
        </w:rPr>
        <w:drawing>
          <wp:inline distT="0" distB="0" distL="0" distR="0" wp14:anchorId="5760C2CF" wp14:editId="08681143">
            <wp:extent cx="6300470" cy="2050415"/>
            <wp:effectExtent l="19050" t="19050" r="24130" b="26035"/>
            <wp:docPr id="10560839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41" name="Picture 1" descr="A screen shot of a computer&#10;&#10;Description automatically generated"/>
                    <pic:cNvPicPr/>
                  </pic:nvPicPr>
                  <pic:blipFill>
                    <a:blip r:embed="rId33"/>
                    <a:stretch>
                      <a:fillRect/>
                    </a:stretch>
                  </pic:blipFill>
                  <pic:spPr>
                    <a:xfrm>
                      <a:off x="0" y="0"/>
                      <a:ext cx="6300470" cy="2050415"/>
                    </a:xfrm>
                    <a:prstGeom prst="rect">
                      <a:avLst/>
                    </a:prstGeom>
                    <a:ln>
                      <a:solidFill>
                        <a:schemeClr val="tx1"/>
                      </a:solidFill>
                    </a:ln>
                  </pic:spPr>
                </pic:pic>
              </a:graphicData>
            </a:graphic>
          </wp:inline>
        </w:drawing>
      </w:r>
    </w:p>
    <w:p w14:paraId="18D8B693" w14:textId="77777777" w:rsidR="00F750D8" w:rsidRDefault="00F750D8" w:rsidP="00F750D8">
      <w:pPr>
        <w:pStyle w:val="Heading2"/>
      </w:pPr>
      <w:bookmarkStart w:id="48" w:name="_Toc179816469"/>
      <w:r w:rsidRPr="003B0C65">
        <w:t>TF-IDF Vector</w:t>
      </w:r>
      <w:bookmarkEnd w:id="48"/>
    </w:p>
    <w:p w14:paraId="4CE0D5CE" w14:textId="77777777" w:rsidR="00F750D8" w:rsidRDefault="00F750D8" w:rsidP="00F750D8">
      <w:pPr>
        <w:jc w:val="both"/>
      </w:pPr>
      <w:r w:rsidRPr="00FC0127">
        <w:rPr>
          <w:color w:val="FF6196" w:themeColor="accent1"/>
        </w:rPr>
        <w:t xml:space="preserve">Definition: </w:t>
      </w:r>
      <w:r>
        <w:t>TF-IDF stands for Term Frequency-Inverse Document Frequency. It is a statistical measure used to evaluate the importance of a word in a document relative to a collection of documents (or corpus). It helps in converting text data into a numerical representation that can be used for various machine learning and information retrieval tasks.</w:t>
      </w:r>
    </w:p>
    <w:p w14:paraId="687726B6" w14:textId="77777777" w:rsidR="00F750D8" w:rsidRDefault="00F750D8" w:rsidP="00F750D8"/>
    <w:p w14:paraId="3E14FD04" w14:textId="77777777" w:rsidR="00F750D8" w:rsidRDefault="00F750D8" w:rsidP="00F750D8">
      <w:r w:rsidRPr="00FC0127">
        <w:rPr>
          <w:color w:val="FF6196" w:themeColor="accent1"/>
        </w:rPr>
        <w:t>Components:</w:t>
      </w:r>
    </w:p>
    <w:p w14:paraId="463B67AE" w14:textId="77777777" w:rsidR="00F750D8" w:rsidRDefault="00F750D8" w:rsidP="00F750D8">
      <w:pPr>
        <w:pStyle w:val="ListParagraph"/>
        <w:numPr>
          <w:ilvl w:val="0"/>
          <w:numId w:val="34"/>
        </w:numPr>
      </w:pPr>
      <w:r>
        <w:t>Term Frequency (TF): Measures how frequently a term appears in a document. The formula is:</w:t>
      </w:r>
    </w:p>
    <w:p w14:paraId="70056742" w14:textId="77777777" w:rsidR="00F750D8" w:rsidRDefault="00F750D8" w:rsidP="00F750D8">
      <w:pPr>
        <w:ind w:left="360"/>
        <w:jc w:val="center"/>
      </w:pPr>
      <w:r w:rsidRPr="009402EB">
        <w:rPr>
          <w:noProof/>
        </w:rPr>
        <w:drawing>
          <wp:inline distT="0" distB="0" distL="0" distR="0" wp14:anchorId="44143446" wp14:editId="56262B88">
            <wp:extent cx="3295647" cy="511678"/>
            <wp:effectExtent l="0" t="0" r="635" b="3175"/>
            <wp:docPr id="20078538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4217" name="Picture 1" descr="A black text on a white background&#10;&#10;Description automatically generated"/>
                    <pic:cNvPicPr/>
                  </pic:nvPicPr>
                  <pic:blipFill>
                    <a:blip r:embed="rId34"/>
                    <a:stretch>
                      <a:fillRect/>
                    </a:stretch>
                  </pic:blipFill>
                  <pic:spPr>
                    <a:xfrm>
                      <a:off x="0" y="0"/>
                      <a:ext cx="3401819" cy="528162"/>
                    </a:xfrm>
                    <a:prstGeom prst="rect">
                      <a:avLst/>
                    </a:prstGeom>
                  </pic:spPr>
                </pic:pic>
              </a:graphicData>
            </a:graphic>
          </wp:inline>
        </w:drawing>
      </w:r>
    </w:p>
    <w:p w14:paraId="1A574225" w14:textId="77777777" w:rsidR="00F750D8" w:rsidRDefault="00F750D8" w:rsidP="00F750D8">
      <w:pPr>
        <w:pStyle w:val="ListParagraph"/>
        <w:numPr>
          <w:ilvl w:val="0"/>
          <w:numId w:val="34"/>
        </w:numPr>
      </w:pPr>
      <w:r>
        <w:t>Inverse Document Frequency (IDF): Measures how important a term is across the entire corpus. It is calculated as:</w:t>
      </w:r>
    </w:p>
    <w:p w14:paraId="20913FF6" w14:textId="77777777" w:rsidR="00F750D8" w:rsidRDefault="00F750D8" w:rsidP="00F750D8">
      <w:pPr>
        <w:jc w:val="center"/>
      </w:pPr>
      <w:r w:rsidRPr="009A622A">
        <w:rPr>
          <w:noProof/>
        </w:rPr>
        <w:drawing>
          <wp:inline distT="0" distB="0" distL="0" distR="0" wp14:anchorId="1160F2E6" wp14:editId="4F532A02">
            <wp:extent cx="1419225" cy="381917"/>
            <wp:effectExtent l="0" t="0" r="0" b="0"/>
            <wp:docPr id="1534561640"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4927" name="Picture 1" descr="A mathematical equation with black text&#10;&#10;Description automatically generated"/>
                    <pic:cNvPicPr/>
                  </pic:nvPicPr>
                  <pic:blipFill>
                    <a:blip r:embed="rId35"/>
                    <a:stretch>
                      <a:fillRect/>
                    </a:stretch>
                  </pic:blipFill>
                  <pic:spPr>
                    <a:xfrm>
                      <a:off x="0" y="0"/>
                      <a:ext cx="1447440" cy="389510"/>
                    </a:xfrm>
                    <a:prstGeom prst="rect">
                      <a:avLst/>
                    </a:prstGeom>
                  </pic:spPr>
                </pic:pic>
              </a:graphicData>
            </a:graphic>
          </wp:inline>
        </w:drawing>
      </w:r>
    </w:p>
    <w:p w14:paraId="7F4F94E2" w14:textId="77777777" w:rsidR="00F750D8" w:rsidRDefault="00F750D8" w:rsidP="00F750D8">
      <w:r>
        <w:t>where N is the total number of documents in the corpus.</w:t>
      </w:r>
    </w:p>
    <w:p w14:paraId="2B0F9E1C" w14:textId="77777777" w:rsidR="00F750D8" w:rsidRDefault="00F750D8" w:rsidP="00F750D8"/>
    <w:p w14:paraId="11316354" w14:textId="77777777" w:rsidR="00F750D8" w:rsidRDefault="00F750D8" w:rsidP="00F750D8">
      <w:r w:rsidRPr="00CE7BB9">
        <w:rPr>
          <w:color w:val="FF6196" w:themeColor="accent1"/>
        </w:rPr>
        <w:t>TF-IDF Calculation:</w:t>
      </w:r>
      <w:r>
        <w:t xml:space="preserve"> The TF-IDF score for a term t in document d is computed by multiplying TF and IDF:</w:t>
      </w:r>
    </w:p>
    <w:p w14:paraId="2EBC481C" w14:textId="77777777" w:rsidR="00F750D8" w:rsidRDefault="00F750D8" w:rsidP="00F750D8">
      <w:pPr>
        <w:jc w:val="center"/>
      </w:pPr>
      <w:r w:rsidRPr="00E537D7">
        <w:rPr>
          <w:noProof/>
        </w:rPr>
        <w:drawing>
          <wp:inline distT="0" distB="0" distL="0" distR="0" wp14:anchorId="447F815E" wp14:editId="6A92C98A">
            <wp:extent cx="3905250" cy="373822"/>
            <wp:effectExtent l="19050" t="19050" r="19050" b="26670"/>
            <wp:docPr id="6028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6182" name=""/>
                    <pic:cNvPicPr/>
                  </pic:nvPicPr>
                  <pic:blipFill>
                    <a:blip r:embed="rId36"/>
                    <a:stretch>
                      <a:fillRect/>
                    </a:stretch>
                  </pic:blipFill>
                  <pic:spPr>
                    <a:xfrm>
                      <a:off x="0" y="0"/>
                      <a:ext cx="3954555" cy="378542"/>
                    </a:xfrm>
                    <a:prstGeom prst="rect">
                      <a:avLst/>
                    </a:prstGeom>
                    <a:ln>
                      <a:solidFill>
                        <a:schemeClr val="tx1"/>
                      </a:solidFill>
                    </a:ln>
                  </pic:spPr>
                </pic:pic>
              </a:graphicData>
            </a:graphic>
          </wp:inline>
        </w:drawing>
      </w:r>
    </w:p>
    <w:p w14:paraId="082735AA" w14:textId="77777777" w:rsidR="00F750D8" w:rsidRDefault="00F750D8" w:rsidP="00F750D8">
      <w:r>
        <w:t>This results in a vector representation for each document, capturing the significance of terms while reducing the weight of commonly used words.</w:t>
      </w:r>
    </w:p>
    <w:p w14:paraId="634265EA" w14:textId="77777777" w:rsidR="00F750D8" w:rsidRDefault="00F750D8" w:rsidP="00F750D8">
      <w:pPr>
        <w:rPr>
          <w:color w:val="FF6196" w:themeColor="accent1"/>
        </w:rPr>
      </w:pPr>
    </w:p>
    <w:p w14:paraId="054CB3D4" w14:textId="77777777" w:rsidR="00F750D8" w:rsidRPr="00CE7BB9" w:rsidRDefault="00F750D8" w:rsidP="00F750D8">
      <w:pPr>
        <w:rPr>
          <w:color w:val="FF6196" w:themeColor="accent1"/>
        </w:rPr>
      </w:pPr>
      <w:r w:rsidRPr="00CE7BB9">
        <w:rPr>
          <w:color w:val="FF6196" w:themeColor="accent1"/>
        </w:rPr>
        <w:t>Applications:</w:t>
      </w:r>
    </w:p>
    <w:p w14:paraId="6A9B7C1E" w14:textId="77777777" w:rsidR="00F750D8" w:rsidRDefault="00F750D8" w:rsidP="00F750D8">
      <w:pPr>
        <w:pStyle w:val="ListParagraph"/>
        <w:numPr>
          <w:ilvl w:val="0"/>
          <w:numId w:val="35"/>
        </w:numPr>
      </w:pPr>
      <w:r>
        <w:t>Text classification</w:t>
      </w:r>
    </w:p>
    <w:p w14:paraId="69F57C43" w14:textId="77777777" w:rsidR="00F750D8" w:rsidRDefault="00F750D8" w:rsidP="00F750D8">
      <w:pPr>
        <w:pStyle w:val="ListParagraph"/>
        <w:numPr>
          <w:ilvl w:val="0"/>
          <w:numId w:val="35"/>
        </w:numPr>
      </w:pPr>
      <w:r>
        <w:t>Information retrieval</w:t>
      </w:r>
    </w:p>
    <w:p w14:paraId="09AD0FBA" w14:textId="77777777" w:rsidR="00F750D8" w:rsidRDefault="00F750D8" w:rsidP="00F750D8">
      <w:pPr>
        <w:pStyle w:val="ListParagraph"/>
        <w:numPr>
          <w:ilvl w:val="0"/>
          <w:numId w:val="35"/>
        </w:numPr>
      </w:pPr>
      <w:r>
        <w:t>Document clustering</w:t>
      </w:r>
    </w:p>
    <w:p w14:paraId="4F410FF0" w14:textId="77777777" w:rsidR="00F750D8" w:rsidRDefault="00F750D8" w:rsidP="00F750D8">
      <w:pPr>
        <w:pStyle w:val="ListParagraph"/>
        <w:numPr>
          <w:ilvl w:val="0"/>
          <w:numId w:val="35"/>
        </w:numPr>
      </w:pPr>
      <w:r>
        <w:t>Feature extraction for machine learning models</w:t>
      </w:r>
    </w:p>
    <w:p w14:paraId="0E0D3AF7" w14:textId="77777777" w:rsidR="00F750D8" w:rsidRDefault="00F750D8" w:rsidP="00F750D8">
      <w:pPr>
        <w:ind w:left="360"/>
      </w:pPr>
    </w:p>
    <w:p w14:paraId="2C9BC1DD" w14:textId="77777777" w:rsidR="00F750D8" w:rsidRPr="00FC0127" w:rsidRDefault="00F750D8" w:rsidP="00F750D8">
      <w:pPr>
        <w:ind w:left="360"/>
      </w:pPr>
    </w:p>
    <w:p w14:paraId="6E691499" w14:textId="77777777" w:rsidR="00F750D8" w:rsidRPr="003B0C65" w:rsidRDefault="00F750D8" w:rsidP="00F750D8">
      <w:pPr>
        <w:pStyle w:val="Heading2"/>
        <w:rPr>
          <w:rFonts w:eastAsia="Arial"/>
        </w:rPr>
      </w:pPr>
      <w:bookmarkStart w:id="49" w:name="_Toc179816470"/>
      <w:r w:rsidRPr="000A0172">
        <w:t>Cosine Similarity</w:t>
      </w:r>
      <w:bookmarkEnd w:id="49"/>
    </w:p>
    <w:p w14:paraId="50481F34" w14:textId="77777777" w:rsidR="00F750D8" w:rsidRDefault="00F750D8" w:rsidP="00F750D8">
      <w:r w:rsidRPr="009754DE">
        <w:rPr>
          <w:color w:val="FF6196" w:themeColor="accent1"/>
        </w:rPr>
        <w:t xml:space="preserve">Definition: </w:t>
      </w:r>
      <w:r>
        <w:t>Cosine similarity is a metric used to measure how similar two vectors are, regardless of their magnitude. It calculates the cosine of the angle between two non-zero vectors in an inner product space, resulting in a value between -1 and 1.</w:t>
      </w:r>
    </w:p>
    <w:p w14:paraId="79E1DDD6" w14:textId="77777777" w:rsidR="00F750D8" w:rsidRDefault="00F750D8" w:rsidP="00F750D8"/>
    <w:p w14:paraId="690853AD" w14:textId="77777777" w:rsidR="00F750D8" w:rsidRDefault="00F750D8" w:rsidP="00F750D8">
      <w:r w:rsidRPr="009754DE">
        <w:rPr>
          <w:color w:val="FF6196" w:themeColor="accent1"/>
        </w:rPr>
        <w:t>Formula:</w:t>
      </w:r>
      <w:r>
        <w:t xml:space="preserve"> The cosine similarity between two vectors A and </w:t>
      </w:r>
      <w:r>
        <w:rPr>
          <w:rFonts w:ascii="Cambria Math" w:hAnsi="Cambria Math" w:cs="Cambria Math"/>
        </w:rPr>
        <w:t>B</w:t>
      </w:r>
      <w:r>
        <w:t xml:space="preserve"> is calculated as:</w:t>
      </w:r>
    </w:p>
    <w:p w14:paraId="7F7EF447" w14:textId="77777777" w:rsidR="00F750D8" w:rsidRDefault="00F750D8" w:rsidP="00F750D8">
      <w:pPr>
        <w:jc w:val="center"/>
      </w:pPr>
      <w:r w:rsidRPr="0051394E">
        <w:rPr>
          <w:noProof/>
        </w:rPr>
        <w:drawing>
          <wp:inline distT="0" distB="0" distL="0" distR="0" wp14:anchorId="1C4A9D89" wp14:editId="1E68D0C8">
            <wp:extent cx="2209800" cy="512989"/>
            <wp:effectExtent l="19050" t="19050" r="19050" b="20955"/>
            <wp:docPr id="3295308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829" name="Picture 1" descr="A black text on a white background&#10;&#10;Description automatically generated"/>
                    <pic:cNvPicPr/>
                  </pic:nvPicPr>
                  <pic:blipFill>
                    <a:blip r:embed="rId37"/>
                    <a:stretch>
                      <a:fillRect/>
                    </a:stretch>
                  </pic:blipFill>
                  <pic:spPr>
                    <a:xfrm>
                      <a:off x="0" y="0"/>
                      <a:ext cx="2222858" cy="516020"/>
                    </a:xfrm>
                    <a:prstGeom prst="rect">
                      <a:avLst/>
                    </a:prstGeom>
                    <a:ln>
                      <a:solidFill>
                        <a:schemeClr val="tx1"/>
                      </a:solidFill>
                    </a:ln>
                  </pic:spPr>
                </pic:pic>
              </a:graphicData>
            </a:graphic>
          </wp:inline>
        </w:drawing>
      </w:r>
    </w:p>
    <w:p w14:paraId="446E3F3B" w14:textId="77777777" w:rsidR="00F750D8" w:rsidRDefault="00F750D8" w:rsidP="00F750D8">
      <w:r>
        <w:t xml:space="preserve">Where: </w:t>
      </w:r>
    </w:p>
    <w:p w14:paraId="547C8297" w14:textId="77777777" w:rsidR="00F750D8" w:rsidRDefault="00F750D8" w:rsidP="00F750D8">
      <w:pPr>
        <w:pStyle w:val="ListParagraph"/>
        <w:numPr>
          <w:ilvl w:val="0"/>
          <w:numId w:val="36"/>
        </w:numPr>
      </w:pPr>
      <w:r>
        <w:t>A</w:t>
      </w:r>
      <w:r w:rsidRPr="0051394E">
        <w:rPr>
          <w:rFonts w:ascii="Cambria Math" w:hAnsi="Cambria Math" w:cs="Cambria Math"/>
        </w:rPr>
        <w:t>⋅</w:t>
      </w:r>
      <w:r>
        <w:t>B is the dot product of the vectors.</w:t>
      </w:r>
    </w:p>
    <w:p w14:paraId="47AAB19F" w14:textId="77777777" w:rsidR="00F750D8" w:rsidRDefault="00F750D8" w:rsidP="00F750D8">
      <w:pPr>
        <w:pStyle w:val="ListParagraph"/>
        <w:numPr>
          <w:ilvl w:val="0"/>
          <w:numId w:val="36"/>
        </w:numPr>
      </w:pPr>
      <w:r w:rsidRPr="0051394E">
        <w:rPr>
          <w:rFonts w:ascii="Cambria Math" w:hAnsi="Cambria Math" w:cs="Cambria Math"/>
        </w:rPr>
        <w:t>∥</w:t>
      </w:r>
      <w:r>
        <w:t>A</w:t>
      </w:r>
      <w:r w:rsidRPr="0051394E">
        <w:rPr>
          <w:rFonts w:ascii="Cambria Math" w:hAnsi="Cambria Math" w:cs="Cambria Math"/>
        </w:rPr>
        <w:t>∥</w:t>
      </w:r>
      <w:r>
        <w:t xml:space="preserve"> and </w:t>
      </w:r>
      <w:r w:rsidRPr="0051394E">
        <w:rPr>
          <w:rFonts w:ascii="Cambria Math" w:hAnsi="Cambria Math" w:cs="Cambria Math"/>
        </w:rPr>
        <w:t>∥</w:t>
      </w:r>
      <w:r>
        <w:t>B</w:t>
      </w:r>
      <w:r w:rsidRPr="0051394E">
        <w:rPr>
          <w:rFonts w:ascii="Cambria Math" w:hAnsi="Cambria Math" w:cs="Cambria Math"/>
        </w:rPr>
        <w:t>∥</w:t>
      </w:r>
      <w:r>
        <w:t xml:space="preserve"> are the magnitudes (or norms) of the vectors.</w:t>
      </w:r>
    </w:p>
    <w:p w14:paraId="7A6D07A3" w14:textId="77777777" w:rsidR="00F750D8" w:rsidRDefault="00F750D8" w:rsidP="00F750D8">
      <w:pPr>
        <w:rPr>
          <w:color w:val="FF6196" w:themeColor="accent1"/>
        </w:rPr>
      </w:pPr>
    </w:p>
    <w:p w14:paraId="43CAE11D" w14:textId="77777777" w:rsidR="00F750D8" w:rsidRPr="0051394E" w:rsidRDefault="00F750D8" w:rsidP="00F750D8">
      <w:pPr>
        <w:rPr>
          <w:color w:val="FF6196" w:themeColor="accent1"/>
        </w:rPr>
      </w:pPr>
      <w:r w:rsidRPr="0051394E">
        <w:rPr>
          <w:color w:val="FF6196" w:themeColor="accent1"/>
        </w:rPr>
        <w:t>Interpretation:</w:t>
      </w:r>
    </w:p>
    <w:p w14:paraId="592AFAC3" w14:textId="77777777" w:rsidR="00F750D8" w:rsidRDefault="00F750D8" w:rsidP="00F750D8">
      <w:pPr>
        <w:pStyle w:val="ListParagraph"/>
        <w:numPr>
          <w:ilvl w:val="0"/>
          <w:numId w:val="37"/>
        </w:numPr>
      </w:pPr>
      <w:r>
        <w:t>A cosine similarity of 1 indicates that the two vectors are identical in direction.</w:t>
      </w:r>
    </w:p>
    <w:p w14:paraId="60E2F3E3" w14:textId="77777777" w:rsidR="00F750D8" w:rsidRDefault="00F750D8" w:rsidP="00F750D8">
      <w:pPr>
        <w:pStyle w:val="ListParagraph"/>
        <w:numPr>
          <w:ilvl w:val="0"/>
          <w:numId w:val="37"/>
        </w:numPr>
      </w:pPr>
      <w:r>
        <w:t>A cosine similarity of 0 indicates that the two vectors are orthogonal (i.e., completely dissimilar).</w:t>
      </w:r>
    </w:p>
    <w:p w14:paraId="7DB33EA0" w14:textId="77777777" w:rsidR="00F750D8" w:rsidRDefault="00F750D8" w:rsidP="00F750D8">
      <w:pPr>
        <w:pStyle w:val="ListParagraph"/>
        <w:numPr>
          <w:ilvl w:val="0"/>
          <w:numId w:val="37"/>
        </w:numPr>
      </w:pPr>
      <w:r>
        <w:t>A cosine similarity of -1 indicates that the two vectors are diametrically opposed.</w:t>
      </w:r>
    </w:p>
    <w:p w14:paraId="6076874B" w14:textId="77777777" w:rsidR="00F750D8" w:rsidRPr="0051394E" w:rsidRDefault="00F750D8" w:rsidP="00F750D8">
      <w:pPr>
        <w:rPr>
          <w:color w:val="FF6196" w:themeColor="accent1"/>
        </w:rPr>
      </w:pPr>
    </w:p>
    <w:p w14:paraId="3E313C29" w14:textId="77777777" w:rsidR="00F750D8" w:rsidRPr="0051394E" w:rsidRDefault="00F750D8" w:rsidP="00F750D8">
      <w:pPr>
        <w:rPr>
          <w:color w:val="FF6196" w:themeColor="accent1"/>
        </w:rPr>
      </w:pPr>
      <w:r w:rsidRPr="0051394E">
        <w:rPr>
          <w:color w:val="FF6196" w:themeColor="accent1"/>
        </w:rPr>
        <w:t>Applications:</w:t>
      </w:r>
    </w:p>
    <w:p w14:paraId="01DDCAAA" w14:textId="77777777" w:rsidR="00F750D8" w:rsidRDefault="00F750D8" w:rsidP="00F750D8">
      <w:pPr>
        <w:pStyle w:val="ListParagraph"/>
        <w:numPr>
          <w:ilvl w:val="0"/>
          <w:numId w:val="38"/>
        </w:numPr>
      </w:pPr>
      <w:r>
        <w:t>Document similarity assessment</w:t>
      </w:r>
    </w:p>
    <w:p w14:paraId="34B48019" w14:textId="77777777" w:rsidR="00F750D8" w:rsidRDefault="00F750D8" w:rsidP="00F750D8">
      <w:pPr>
        <w:pStyle w:val="ListParagraph"/>
        <w:numPr>
          <w:ilvl w:val="0"/>
          <w:numId w:val="38"/>
        </w:numPr>
      </w:pPr>
      <w:r>
        <w:t>Recommendation systems</w:t>
      </w:r>
    </w:p>
    <w:p w14:paraId="0BA31C99" w14:textId="77777777" w:rsidR="00F750D8" w:rsidRDefault="00F750D8" w:rsidP="00F750D8">
      <w:pPr>
        <w:pStyle w:val="ListParagraph"/>
        <w:numPr>
          <w:ilvl w:val="0"/>
          <w:numId w:val="38"/>
        </w:numPr>
      </w:pPr>
      <w:r>
        <w:t>Text clustering and classification</w:t>
      </w:r>
    </w:p>
    <w:p w14:paraId="0B8CD813" w14:textId="77777777" w:rsidR="00F750D8" w:rsidRDefault="00F750D8" w:rsidP="00F750D8">
      <w:pPr>
        <w:pStyle w:val="ListParagraph"/>
        <w:numPr>
          <w:ilvl w:val="0"/>
          <w:numId w:val="38"/>
        </w:numPr>
      </w:pPr>
      <w:r>
        <w:t>Natural language processing tasks</w:t>
      </w:r>
    </w:p>
    <w:p w14:paraId="354A171C" w14:textId="77777777" w:rsidR="00F750D8" w:rsidRDefault="00F750D8" w:rsidP="00F750D8"/>
    <w:p w14:paraId="1F67D026" w14:textId="77777777" w:rsidR="00F750D8" w:rsidRDefault="00F750D8" w:rsidP="002B20EC">
      <w:pPr>
        <w:spacing w:before="240" w:after="240"/>
        <w:rPr>
          <w:color w:val="173845"/>
        </w:rPr>
        <w:sectPr w:rsidR="00F750D8" w:rsidSect="007B3480">
          <w:headerReference w:type="default" r:id="rId38"/>
          <w:footerReference w:type="default" r:id="rId39"/>
          <w:headerReference w:type="first" r:id="rId40"/>
          <w:footerReference w:type="first" r:id="rId41"/>
          <w:pgSz w:w="11906" w:h="16838" w:code="9"/>
          <w:pgMar w:top="677" w:right="994" w:bottom="1282" w:left="994" w:header="562" w:footer="397" w:gutter="0"/>
          <w:cols w:space="708"/>
          <w:titlePg/>
          <w:docGrid w:linePitch="360"/>
        </w:sectPr>
      </w:pPr>
    </w:p>
    <w:p w14:paraId="77D0F505" w14:textId="128FC4FB" w:rsidR="00F95EE3" w:rsidRDefault="00F95EE3" w:rsidP="00CF2245">
      <w:pPr>
        <w:pStyle w:val="Heading1"/>
        <w:numPr>
          <w:ilvl w:val="0"/>
          <w:numId w:val="0"/>
        </w:numPr>
      </w:pPr>
    </w:p>
    <w:sectPr w:rsidR="00F95EE3" w:rsidSect="003260A4">
      <w:headerReference w:type="even" r:id="rId42"/>
      <w:headerReference w:type="default" r:id="rId43"/>
      <w:footerReference w:type="even" r:id="rId44"/>
      <w:footerReference w:type="default" r:id="rId45"/>
      <w:headerReference w:type="first" r:id="rId46"/>
      <w:footerReference w:type="first" r:id="rId47"/>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8986A" w14:textId="77777777" w:rsidR="00B05728" w:rsidRDefault="00B05728" w:rsidP="00785FBA">
      <w:r>
        <w:separator/>
      </w:r>
    </w:p>
  </w:endnote>
  <w:endnote w:type="continuationSeparator" w:id="0">
    <w:p w14:paraId="299A5F17" w14:textId="77777777" w:rsidR="00B05728" w:rsidRDefault="00B05728" w:rsidP="00785FBA">
      <w:r>
        <w:continuationSeparator/>
      </w:r>
    </w:p>
  </w:endnote>
  <w:endnote w:type="continuationNotice" w:id="1">
    <w:p w14:paraId="5B49C93F" w14:textId="77777777" w:rsidR="00B05728" w:rsidRDefault="00B057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705DE" w14:textId="77777777" w:rsidR="007B3480" w:rsidRPr="002038B5" w:rsidRDefault="007B3480"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1" behindDoc="1" locked="0" layoutInCell="1" allowOverlap="1" wp14:anchorId="3761D41F" wp14:editId="3F137444">
          <wp:simplePos x="0" y="0"/>
          <wp:positionH relativeFrom="column">
            <wp:posOffset>6107430</wp:posOffset>
          </wp:positionH>
          <wp:positionV relativeFrom="paragraph">
            <wp:posOffset>223520</wp:posOffset>
          </wp:positionV>
          <wp:extent cx="822325" cy="208280"/>
          <wp:effectExtent l="0" t="0" r="0" b="127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2" behindDoc="0" locked="0" layoutInCell="1" allowOverlap="1" wp14:anchorId="686027B9" wp14:editId="4BE0C7F0">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6027B9" id="_x0000_t202" coordsize="21600,21600" o:spt="202" path="m,l,21600r21600,l21600,xe">
              <v:stroke joinstyle="miter"/>
              <v:path gradientshapeok="t" o:connecttype="rect"/>
            </v:shapetype>
            <v:shape id="Text Box 20" o:spid="_x0000_s1026" type="#_x0000_t202" style="position:absolute;margin-left:486.4pt;margin-top:18.5pt;width:24pt;height:14.4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7B3480" w14:paraId="582ABE50"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6818D0EA" w14:textId="77777777" w:rsidR="007B3480" w:rsidRPr="00A417ED" w:rsidRDefault="007B3480"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B1394D9" w14:textId="41684A53" w:rsidR="007B3480" w:rsidRPr="00A417ED" w:rsidRDefault="007B3480" w:rsidP="00A417ED">
          <w:pPr>
            <w:pStyle w:val="Footer"/>
            <w:jc w:val="center"/>
            <w:rPr>
              <w:b w:val="0"/>
              <w:bCs/>
              <w:sz w:val="16"/>
              <w:szCs w:val="16"/>
            </w:rPr>
          </w:pPr>
          <w:r w:rsidRPr="00A417ED">
            <w:rPr>
              <w:b w:val="0"/>
              <w:bCs/>
              <w:sz w:val="16"/>
              <w:szCs w:val="16"/>
            </w:rPr>
            <w:t xml:space="preserve">Version </w:t>
          </w:r>
          <w:r w:rsidR="0018054E">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59421BA0" w14:textId="5C455FFC" w:rsidR="007B3480" w:rsidRPr="00A417ED" w:rsidRDefault="0018054E" w:rsidP="00A417ED">
          <w:pPr>
            <w:pStyle w:val="Footer"/>
            <w:jc w:val="right"/>
            <w:rPr>
              <w:b w:val="0"/>
              <w:bCs/>
              <w:sz w:val="16"/>
              <w:szCs w:val="16"/>
            </w:rPr>
          </w:pPr>
          <w:r>
            <w:rPr>
              <w:b w:val="0"/>
              <w:bCs/>
              <w:sz w:val="16"/>
              <w:szCs w:val="16"/>
            </w:rPr>
            <w:t>Oct 2024</w:t>
          </w:r>
        </w:p>
      </w:tc>
    </w:tr>
  </w:tbl>
  <w:p w14:paraId="7AD3E032" w14:textId="77777777" w:rsidR="007B3480" w:rsidRPr="002038B5" w:rsidRDefault="007B3480"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E7074" w14:textId="77777777" w:rsidR="007B3480" w:rsidRDefault="007B3480"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83AA"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8212F" w14:textId="06CC24C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B13A0"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F4E07" w14:textId="77777777" w:rsidR="00B05728" w:rsidRDefault="00B05728" w:rsidP="00785FBA">
      <w:r>
        <w:separator/>
      </w:r>
    </w:p>
  </w:footnote>
  <w:footnote w:type="continuationSeparator" w:id="0">
    <w:p w14:paraId="50DDF861" w14:textId="77777777" w:rsidR="00B05728" w:rsidRDefault="00B05728" w:rsidP="00785FBA">
      <w:r>
        <w:continuationSeparator/>
      </w:r>
    </w:p>
  </w:footnote>
  <w:footnote w:type="continuationNotice" w:id="1">
    <w:p w14:paraId="6B621C71" w14:textId="77777777" w:rsidR="00B05728" w:rsidRDefault="00B057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05"/>
      <w:gridCol w:w="3305"/>
      <w:gridCol w:w="3305"/>
    </w:tblGrid>
    <w:tr w:rsidR="007B3480" w14:paraId="2282C5E4" w14:textId="77777777" w:rsidTr="34B288DB">
      <w:trPr>
        <w:trHeight w:val="300"/>
      </w:trPr>
      <w:tc>
        <w:tcPr>
          <w:tcW w:w="3305" w:type="dxa"/>
        </w:tcPr>
        <w:p w14:paraId="0AB8E437" w14:textId="77777777" w:rsidR="007B3480" w:rsidRDefault="007B3480" w:rsidP="34B288DB">
          <w:pPr>
            <w:pStyle w:val="Header"/>
            <w:ind w:left="-115"/>
          </w:pPr>
        </w:p>
      </w:tc>
      <w:tc>
        <w:tcPr>
          <w:tcW w:w="3305" w:type="dxa"/>
        </w:tcPr>
        <w:p w14:paraId="7217BDD0" w14:textId="77777777" w:rsidR="007B3480" w:rsidRDefault="007B3480" w:rsidP="34B288DB">
          <w:pPr>
            <w:pStyle w:val="Header"/>
            <w:jc w:val="center"/>
          </w:pPr>
        </w:p>
      </w:tc>
      <w:tc>
        <w:tcPr>
          <w:tcW w:w="3305" w:type="dxa"/>
        </w:tcPr>
        <w:p w14:paraId="13D9B85F" w14:textId="77777777" w:rsidR="007B3480" w:rsidRDefault="007B3480" w:rsidP="34B288DB">
          <w:pPr>
            <w:pStyle w:val="Header"/>
            <w:ind w:right="-115"/>
            <w:jc w:val="right"/>
          </w:pPr>
        </w:p>
      </w:tc>
    </w:tr>
  </w:tbl>
  <w:p w14:paraId="0DEE8A35" w14:textId="77777777" w:rsidR="007B3480" w:rsidRDefault="007B3480" w:rsidP="34B28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6BC95" w14:textId="77777777" w:rsidR="007B3480" w:rsidRDefault="007B3480" w:rsidP="00785FBA">
    <w:pPr>
      <w:pStyle w:val="Header"/>
    </w:pPr>
    <w:r>
      <w:rPr>
        <w:noProof/>
      </w:rPr>
      <w:drawing>
        <wp:anchor distT="0" distB="0" distL="114300" distR="114300" simplePos="0" relativeHeight="251658243" behindDoc="1" locked="0" layoutInCell="1" allowOverlap="1" wp14:anchorId="096312F7" wp14:editId="38DB39DD">
          <wp:simplePos x="0" y="0"/>
          <wp:positionH relativeFrom="column">
            <wp:posOffset>-631190</wp:posOffset>
          </wp:positionH>
          <wp:positionV relativeFrom="paragraph">
            <wp:posOffset>-356870</wp:posOffset>
          </wp:positionV>
          <wp:extent cx="7559549" cy="10688400"/>
          <wp:effectExtent l="0" t="0" r="3810" b="0"/>
          <wp:wrapNone/>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D47AC99" wp14:editId="51B55734">
          <wp:simplePos x="0" y="0"/>
          <wp:positionH relativeFrom="margin">
            <wp:align>right</wp:align>
          </wp:positionH>
          <wp:positionV relativeFrom="margin">
            <wp:align>top</wp:align>
          </wp:positionV>
          <wp:extent cx="3048294" cy="1016098"/>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6FB8C"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E1C57" w14:textId="55D6147C" w:rsidR="00E4779D" w:rsidRPr="00DE4567" w:rsidRDefault="00E4779D" w:rsidP="00DE4567">
    <w:pPr>
      <w:pStyle w:val="Header"/>
    </w:pPr>
    <w:r>
      <w:rPr>
        <w:noProof/>
      </w:rPr>
      <w:drawing>
        <wp:anchor distT="0" distB="0" distL="114300" distR="114300" simplePos="0" relativeHeight="251658240" behindDoc="1" locked="0" layoutInCell="1" allowOverlap="1" wp14:anchorId="199437E1" wp14:editId="66306E14">
          <wp:simplePos x="0" y="0"/>
          <wp:positionH relativeFrom="margin">
            <wp:align>right</wp:align>
          </wp:positionH>
          <wp:positionV relativeFrom="margin">
            <wp:align>top</wp:align>
          </wp:positionV>
          <wp:extent cx="2571750" cy="857250"/>
          <wp:effectExtent l="0" t="0" r="0" b="0"/>
          <wp:wrapNone/>
          <wp:docPr id="841797284" name="Graphic 84179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E577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6136"/>
    <w:multiLevelType w:val="hybridMultilevel"/>
    <w:tmpl w:val="5DA87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D3CE6"/>
    <w:multiLevelType w:val="multilevel"/>
    <w:tmpl w:val="FF0288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B4DCB"/>
    <w:multiLevelType w:val="hybridMultilevel"/>
    <w:tmpl w:val="5642A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06765"/>
    <w:multiLevelType w:val="hybridMultilevel"/>
    <w:tmpl w:val="179AC9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DF4FB6"/>
    <w:multiLevelType w:val="hybridMultilevel"/>
    <w:tmpl w:val="66962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F10ABB"/>
    <w:multiLevelType w:val="multilevel"/>
    <w:tmpl w:val="A0A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960A0"/>
    <w:multiLevelType w:val="hybridMultilevel"/>
    <w:tmpl w:val="4A26F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D89491D"/>
    <w:multiLevelType w:val="multilevel"/>
    <w:tmpl w:val="4D64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50E9F"/>
    <w:multiLevelType w:val="hybridMultilevel"/>
    <w:tmpl w:val="C3D6758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256A11A1"/>
    <w:multiLevelType w:val="hybridMultilevel"/>
    <w:tmpl w:val="37BC74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776F93"/>
    <w:multiLevelType w:val="hybridMultilevel"/>
    <w:tmpl w:val="4A78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754D30"/>
    <w:multiLevelType w:val="hybridMultilevel"/>
    <w:tmpl w:val="CD34CA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2D8A4D8C"/>
    <w:multiLevelType w:val="hybridMultilevel"/>
    <w:tmpl w:val="588C4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3EC26AF"/>
    <w:multiLevelType w:val="hybridMultilevel"/>
    <w:tmpl w:val="386E373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6" w15:restartNumberingAfterBreak="0">
    <w:nsid w:val="398C7738"/>
    <w:multiLevelType w:val="hybridMultilevel"/>
    <w:tmpl w:val="FFF26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93888"/>
    <w:multiLevelType w:val="hybridMultilevel"/>
    <w:tmpl w:val="D5D28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B00EC1"/>
    <w:multiLevelType w:val="hybridMultilevel"/>
    <w:tmpl w:val="5734F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67763A"/>
    <w:multiLevelType w:val="hybridMultilevel"/>
    <w:tmpl w:val="BED80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6D5214E"/>
    <w:multiLevelType w:val="multilevel"/>
    <w:tmpl w:val="E02A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02C88"/>
    <w:multiLevelType w:val="hybridMultilevel"/>
    <w:tmpl w:val="50A40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611A2A"/>
    <w:multiLevelType w:val="hybridMultilevel"/>
    <w:tmpl w:val="C5525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A1DAE"/>
    <w:multiLevelType w:val="hybridMultilevel"/>
    <w:tmpl w:val="A040321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D0E66E6"/>
    <w:multiLevelType w:val="hybridMultilevel"/>
    <w:tmpl w:val="80D4E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6EE2DB5"/>
    <w:multiLevelType w:val="hybridMultilevel"/>
    <w:tmpl w:val="87487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882C70"/>
    <w:multiLevelType w:val="hybridMultilevel"/>
    <w:tmpl w:val="E862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72A7EAD"/>
    <w:multiLevelType w:val="hybridMultilevel"/>
    <w:tmpl w:val="FE4AE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506E0A"/>
    <w:multiLevelType w:val="multilevel"/>
    <w:tmpl w:val="8B42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908729B"/>
    <w:multiLevelType w:val="hybridMultilevel"/>
    <w:tmpl w:val="03288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D34D68"/>
    <w:multiLevelType w:val="multilevel"/>
    <w:tmpl w:val="1FFC80EA"/>
    <w:lvl w:ilvl="0">
      <w:start w:val="1"/>
      <w:numFmt w:val="decimal"/>
      <w:pStyle w:val="Listnumber1"/>
      <w:lvlText w:val="%1."/>
      <w:lvlJc w:val="left"/>
      <w:pPr>
        <w:ind w:left="4563" w:hanging="360"/>
      </w:pPr>
      <w:rPr>
        <w:color w:val="FF6196" w:themeColor="accent1"/>
      </w:rPr>
    </w:lvl>
    <w:lvl w:ilvl="1">
      <w:start w:val="1"/>
      <w:numFmt w:val="decimal"/>
      <w:pStyle w:val="ListNumber21"/>
      <w:lvlText w:val="%1.%2."/>
      <w:lvlJc w:val="left"/>
      <w:pPr>
        <w:ind w:left="4995" w:hanging="432"/>
      </w:pPr>
    </w:lvl>
    <w:lvl w:ilvl="2">
      <w:start w:val="1"/>
      <w:numFmt w:val="decimal"/>
      <w:pStyle w:val="ListNumber31"/>
      <w:lvlText w:val="%1.%2.%3."/>
      <w:lvlJc w:val="left"/>
      <w:pPr>
        <w:ind w:left="5427" w:hanging="504"/>
      </w:pPr>
    </w:lvl>
    <w:lvl w:ilvl="3">
      <w:start w:val="1"/>
      <w:numFmt w:val="decimal"/>
      <w:pStyle w:val="ListNumber41"/>
      <w:lvlText w:val="%1.%2.%3.%4."/>
      <w:lvlJc w:val="left"/>
      <w:pPr>
        <w:ind w:left="6128" w:hanging="648"/>
      </w:pPr>
    </w:lvl>
    <w:lvl w:ilvl="4">
      <w:start w:val="1"/>
      <w:numFmt w:val="decimal"/>
      <w:lvlText w:val="%1.%2.%3.%4.%5."/>
      <w:lvlJc w:val="left"/>
      <w:pPr>
        <w:ind w:left="6435" w:hanging="792"/>
      </w:pPr>
    </w:lvl>
    <w:lvl w:ilvl="5">
      <w:start w:val="1"/>
      <w:numFmt w:val="decimal"/>
      <w:lvlText w:val="%1.%2.%3.%4.%5.%6."/>
      <w:lvlJc w:val="left"/>
      <w:pPr>
        <w:ind w:left="6939" w:hanging="936"/>
      </w:pPr>
    </w:lvl>
    <w:lvl w:ilvl="6">
      <w:start w:val="1"/>
      <w:numFmt w:val="decimal"/>
      <w:lvlText w:val="%1.%2.%3.%4.%5.%6.%7."/>
      <w:lvlJc w:val="left"/>
      <w:pPr>
        <w:ind w:left="7443" w:hanging="1080"/>
      </w:pPr>
    </w:lvl>
    <w:lvl w:ilvl="7">
      <w:start w:val="1"/>
      <w:numFmt w:val="decimal"/>
      <w:lvlText w:val="%1.%2.%3.%4.%5.%6.%7.%8."/>
      <w:lvlJc w:val="left"/>
      <w:pPr>
        <w:ind w:left="7947" w:hanging="1224"/>
      </w:pPr>
    </w:lvl>
    <w:lvl w:ilvl="8">
      <w:start w:val="1"/>
      <w:numFmt w:val="decimal"/>
      <w:lvlText w:val="%1.%2.%3.%4.%5.%6.%7.%8.%9."/>
      <w:lvlJc w:val="left"/>
      <w:pPr>
        <w:ind w:left="8523" w:hanging="1440"/>
      </w:pPr>
    </w:lvl>
  </w:abstractNum>
  <w:num w:numId="1" w16cid:durableId="1700858166">
    <w:abstractNumId w:val="17"/>
  </w:num>
  <w:num w:numId="2" w16cid:durableId="651447022">
    <w:abstractNumId w:val="29"/>
  </w:num>
  <w:num w:numId="3" w16cid:durableId="930167821">
    <w:abstractNumId w:val="4"/>
  </w:num>
  <w:num w:numId="4" w16cid:durableId="386729905">
    <w:abstractNumId w:val="33"/>
  </w:num>
  <w:num w:numId="5" w16cid:durableId="2068723256">
    <w:abstractNumId w:val="35"/>
  </w:num>
  <w:num w:numId="6" w16cid:durableId="1194686998">
    <w:abstractNumId w:val="30"/>
  </w:num>
  <w:num w:numId="7" w16cid:durableId="1545214088">
    <w:abstractNumId w:val="21"/>
  </w:num>
  <w:num w:numId="8" w16cid:durableId="103622708">
    <w:abstractNumId w:val="15"/>
  </w:num>
  <w:num w:numId="9" w16cid:durableId="805391296">
    <w:abstractNumId w:val="33"/>
    <w:lvlOverride w:ilvl="0">
      <w:startOverride w:val="1"/>
    </w:lvlOverride>
  </w:num>
  <w:num w:numId="10" w16cid:durableId="1120219594">
    <w:abstractNumId w:val="33"/>
    <w:lvlOverride w:ilvl="0">
      <w:startOverride w:val="1"/>
    </w:lvlOverride>
    <w:lvlOverride w:ilvl="1">
      <w:startOverride w:val="2"/>
    </w:lvlOverride>
  </w:num>
  <w:num w:numId="11" w16cid:durableId="51196138">
    <w:abstractNumId w:val="8"/>
  </w:num>
  <w:num w:numId="12" w16cid:durableId="2080202975">
    <w:abstractNumId w:val="22"/>
  </w:num>
  <w:num w:numId="13" w16cid:durableId="967005349">
    <w:abstractNumId w:val="6"/>
  </w:num>
  <w:num w:numId="14" w16cid:durableId="1623610450">
    <w:abstractNumId w:val="32"/>
  </w:num>
  <w:num w:numId="15" w16cid:durableId="2116099664">
    <w:abstractNumId w:val="3"/>
  </w:num>
  <w:num w:numId="16" w16cid:durableId="1089502749">
    <w:abstractNumId w:val="31"/>
  </w:num>
  <w:num w:numId="17" w16cid:durableId="635648935">
    <w:abstractNumId w:val="20"/>
  </w:num>
  <w:num w:numId="18" w16cid:durableId="2060400314">
    <w:abstractNumId w:val="24"/>
  </w:num>
  <w:num w:numId="19" w16cid:durableId="131481001">
    <w:abstractNumId w:val="26"/>
  </w:num>
  <w:num w:numId="20" w16cid:durableId="326324493">
    <w:abstractNumId w:val="9"/>
  </w:num>
  <w:num w:numId="21" w16cid:durableId="1598828215">
    <w:abstractNumId w:val="25"/>
  </w:num>
  <w:num w:numId="22" w16cid:durableId="969044950">
    <w:abstractNumId w:val="7"/>
  </w:num>
  <w:num w:numId="23" w16cid:durableId="632252193">
    <w:abstractNumId w:val="18"/>
  </w:num>
  <w:num w:numId="24" w16cid:durableId="479808842">
    <w:abstractNumId w:val="23"/>
  </w:num>
  <w:num w:numId="25" w16cid:durableId="1026828925">
    <w:abstractNumId w:val="16"/>
  </w:num>
  <w:num w:numId="26" w16cid:durableId="1693607716">
    <w:abstractNumId w:val="13"/>
  </w:num>
  <w:num w:numId="27" w16cid:durableId="105199111">
    <w:abstractNumId w:val="27"/>
  </w:num>
  <w:num w:numId="28" w16cid:durableId="1242250785">
    <w:abstractNumId w:val="19"/>
  </w:num>
  <w:num w:numId="29" w16cid:durableId="89353657">
    <w:abstractNumId w:val="10"/>
  </w:num>
  <w:num w:numId="30" w16cid:durableId="1187330749">
    <w:abstractNumId w:val="14"/>
  </w:num>
  <w:num w:numId="31" w16cid:durableId="1545944020">
    <w:abstractNumId w:val="34"/>
  </w:num>
  <w:num w:numId="32" w16cid:durableId="164125608">
    <w:abstractNumId w:val="1"/>
  </w:num>
  <w:num w:numId="33" w16cid:durableId="852646875">
    <w:abstractNumId w:val="12"/>
  </w:num>
  <w:num w:numId="34" w16cid:durableId="2139182242">
    <w:abstractNumId w:val="5"/>
  </w:num>
  <w:num w:numId="35" w16cid:durableId="1211263105">
    <w:abstractNumId w:val="28"/>
  </w:num>
  <w:num w:numId="36" w16cid:durableId="78451690">
    <w:abstractNumId w:val="11"/>
  </w:num>
  <w:num w:numId="37" w16cid:durableId="1668245150">
    <w:abstractNumId w:val="0"/>
  </w:num>
  <w:num w:numId="38" w16cid:durableId="83252479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efaultTableStyle w:val="Style1"/>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8B5"/>
    <w:rsid w:val="000004CB"/>
    <w:rsid w:val="000012C9"/>
    <w:rsid w:val="00006855"/>
    <w:rsid w:val="00007B02"/>
    <w:rsid w:val="00010305"/>
    <w:rsid w:val="000115EB"/>
    <w:rsid w:val="000129C7"/>
    <w:rsid w:val="00013A16"/>
    <w:rsid w:val="0001454C"/>
    <w:rsid w:val="00017730"/>
    <w:rsid w:val="00017C58"/>
    <w:rsid w:val="00024BDE"/>
    <w:rsid w:val="00026791"/>
    <w:rsid w:val="00027996"/>
    <w:rsid w:val="00027B97"/>
    <w:rsid w:val="00032E1D"/>
    <w:rsid w:val="000366A7"/>
    <w:rsid w:val="00037D5A"/>
    <w:rsid w:val="0004582E"/>
    <w:rsid w:val="00047D1B"/>
    <w:rsid w:val="00050575"/>
    <w:rsid w:val="00051F56"/>
    <w:rsid w:val="00055B01"/>
    <w:rsid w:val="000604B8"/>
    <w:rsid w:val="00062065"/>
    <w:rsid w:val="00067F90"/>
    <w:rsid w:val="00071871"/>
    <w:rsid w:val="00076DBE"/>
    <w:rsid w:val="00077361"/>
    <w:rsid w:val="00080D61"/>
    <w:rsid w:val="00081EF4"/>
    <w:rsid w:val="000866AF"/>
    <w:rsid w:val="00095ACC"/>
    <w:rsid w:val="00096B6D"/>
    <w:rsid w:val="000A0172"/>
    <w:rsid w:val="000A0772"/>
    <w:rsid w:val="000A0BC7"/>
    <w:rsid w:val="000A70FB"/>
    <w:rsid w:val="000A7BEE"/>
    <w:rsid w:val="000B4915"/>
    <w:rsid w:val="000C1EE5"/>
    <w:rsid w:val="000C59EA"/>
    <w:rsid w:val="000C717F"/>
    <w:rsid w:val="000D0781"/>
    <w:rsid w:val="000D5A30"/>
    <w:rsid w:val="000D5FF5"/>
    <w:rsid w:val="000E1D9F"/>
    <w:rsid w:val="000F083F"/>
    <w:rsid w:val="000F0B93"/>
    <w:rsid w:val="000F1FD4"/>
    <w:rsid w:val="00100BC4"/>
    <w:rsid w:val="00101656"/>
    <w:rsid w:val="00106530"/>
    <w:rsid w:val="0011209D"/>
    <w:rsid w:val="001150A6"/>
    <w:rsid w:val="001246B2"/>
    <w:rsid w:val="00124F15"/>
    <w:rsid w:val="00127342"/>
    <w:rsid w:val="001279C3"/>
    <w:rsid w:val="00132C42"/>
    <w:rsid w:val="00132FB5"/>
    <w:rsid w:val="00135606"/>
    <w:rsid w:val="00136E32"/>
    <w:rsid w:val="00144639"/>
    <w:rsid w:val="00145147"/>
    <w:rsid w:val="0014604E"/>
    <w:rsid w:val="001473DB"/>
    <w:rsid w:val="00150C03"/>
    <w:rsid w:val="00153395"/>
    <w:rsid w:val="00153D1A"/>
    <w:rsid w:val="00160303"/>
    <w:rsid w:val="0017231B"/>
    <w:rsid w:val="0017398D"/>
    <w:rsid w:val="001744EA"/>
    <w:rsid w:val="0018054E"/>
    <w:rsid w:val="0018096D"/>
    <w:rsid w:val="00186988"/>
    <w:rsid w:val="00187DB6"/>
    <w:rsid w:val="00192E53"/>
    <w:rsid w:val="00193030"/>
    <w:rsid w:val="00193D1A"/>
    <w:rsid w:val="0019773E"/>
    <w:rsid w:val="001A090A"/>
    <w:rsid w:val="001A12B5"/>
    <w:rsid w:val="001A29C2"/>
    <w:rsid w:val="001A4912"/>
    <w:rsid w:val="001A6E47"/>
    <w:rsid w:val="001B0D92"/>
    <w:rsid w:val="001B3D14"/>
    <w:rsid w:val="001B52D9"/>
    <w:rsid w:val="001D0567"/>
    <w:rsid w:val="001D19D4"/>
    <w:rsid w:val="001D615C"/>
    <w:rsid w:val="001E1099"/>
    <w:rsid w:val="001E266D"/>
    <w:rsid w:val="001E34CD"/>
    <w:rsid w:val="001E3BC6"/>
    <w:rsid w:val="001E44B7"/>
    <w:rsid w:val="001F06B2"/>
    <w:rsid w:val="001F680C"/>
    <w:rsid w:val="001F68F3"/>
    <w:rsid w:val="00200EC7"/>
    <w:rsid w:val="0020176B"/>
    <w:rsid w:val="00202225"/>
    <w:rsid w:val="002038B5"/>
    <w:rsid w:val="00206242"/>
    <w:rsid w:val="00206FAA"/>
    <w:rsid w:val="00207EAC"/>
    <w:rsid w:val="00212116"/>
    <w:rsid w:val="00220817"/>
    <w:rsid w:val="00220BC4"/>
    <w:rsid w:val="00221ACF"/>
    <w:rsid w:val="00223043"/>
    <w:rsid w:val="002233E8"/>
    <w:rsid w:val="00223491"/>
    <w:rsid w:val="0022451F"/>
    <w:rsid w:val="00227795"/>
    <w:rsid w:val="002329F8"/>
    <w:rsid w:val="00233E6D"/>
    <w:rsid w:val="00233EF0"/>
    <w:rsid w:val="002351A6"/>
    <w:rsid w:val="00236558"/>
    <w:rsid w:val="00237FF9"/>
    <w:rsid w:val="002400E3"/>
    <w:rsid w:val="00241D7E"/>
    <w:rsid w:val="002420C4"/>
    <w:rsid w:val="00244056"/>
    <w:rsid w:val="002452C1"/>
    <w:rsid w:val="0024767D"/>
    <w:rsid w:val="0025599E"/>
    <w:rsid w:val="00261EDD"/>
    <w:rsid w:val="002645D1"/>
    <w:rsid w:val="00264D04"/>
    <w:rsid w:val="00270501"/>
    <w:rsid w:val="00273FD2"/>
    <w:rsid w:val="002758BF"/>
    <w:rsid w:val="00280A6E"/>
    <w:rsid w:val="00281AE8"/>
    <w:rsid w:val="002831C4"/>
    <w:rsid w:val="002833B3"/>
    <w:rsid w:val="00283494"/>
    <w:rsid w:val="002845B6"/>
    <w:rsid w:val="00285BF4"/>
    <w:rsid w:val="002918C0"/>
    <w:rsid w:val="00291C97"/>
    <w:rsid w:val="00294EFC"/>
    <w:rsid w:val="002A2793"/>
    <w:rsid w:val="002B075D"/>
    <w:rsid w:val="002B20EC"/>
    <w:rsid w:val="002B2A9B"/>
    <w:rsid w:val="002B50AE"/>
    <w:rsid w:val="002C347A"/>
    <w:rsid w:val="002C380E"/>
    <w:rsid w:val="002D2C0C"/>
    <w:rsid w:val="002D3272"/>
    <w:rsid w:val="002D40EA"/>
    <w:rsid w:val="002D5638"/>
    <w:rsid w:val="002D585C"/>
    <w:rsid w:val="002D5EA8"/>
    <w:rsid w:val="002E4A94"/>
    <w:rsid w:val="002E5B15"/>
    <w:rsid w:val="002F2A57"/>
    <w:rsid w:val="002F2E8B"/>
    <w:rsid w:val="002F3348"/>
    <w:rsid w:val="0030278A"/>
    <w:rsid w:val="00306FF2"/>
    <w:rsid w:val="00310E53"/>
    <w:rsid w:val="00312E03"/>
    <w:rsid w:val="00313640"/>
    <w:rsid w:val="003166D6"/>
    <w:rsid w:val="00317672"/>
    <w:rsid w:val="00320013"/>
    <w:rsid w:val="0032135D"/>
    <w:rsid w:val="00325ADA"/>
    <w:rsid w:val="003260A4"/>
    <w:rsid w:val="00332D23"/>
    <w:rsid w:val="003330F5"/>
    <w:rsid w:val="00334299"/>
    <w:rsid w:val="0034088E"/>
    <w:rsid w:val="00341B86"/>
    <w:rsid w:val="00343761"/>
    <w:rsid w:val="00346BF1"/>
    <w:rsid w:val="00347635"/>
    <w:rsid w:val="00355236"/>
    <w:rsid w:val="00357CB9"/>
    <w:rsid w:val="00367C1B"/>
    <w:rsid w:val="00372352"/>
    <w:rsid w:val="00373262"/>
    <w:rsid w:val="0037485B"/>
    <w:rsid w:val="00376288"/>
    <w:rsid w:val="00380790"/>
    <w:rsid w:val="003869E9"/>
    <w:rsid w:val="00395D9A"/>
    <w:rsid w:val="00396089"/>
    <w:rsid w:val="00397141"/>
    <w:rsid w:val="003B066A"/>
    <w:rsid w:val="003B0C65"/>
    <w:rsid w:val="003B14F1"/>
    <w:rsid w:val="003B669D"/>
    <w:rsid w:val="003B68B7"/>
    <w:rsid w:val="003C1B49"/>
    <w:rsid w:val="003C39D8"/>
    <w:rsid w:val="003C3EBB"/>
    <w:rsid w:val="003C49AA"/>
    <w:rsid w:val="003C52D8"/>
    <w:rsid w:val="003C703E"/>
    <w:rsid w:val="003C76D1"/>
    <w:rsid w:val="003D235C"/>
    <w:rsid w:val="003D2CB5"/>
    <w:rsid w:val="003D3152"/>
    <w:rsid w:val="003E0A73"/>
    <w:rsid w:val="003E2474"/>
    <w:rsid w:val="003E438C"/>
    <w:rsid w:val="003E5456"/>
    <w:rsid w:val="003E548F"/>
    <w:rsid w:val="003E55F2"/>
    <w:rsid w:val="00404BFB"/>
    <w:rsid w:val="00406866"/>
    <w:rsid w:val="00406C2F"/>
    <w:rsid w:val="00406D9D"/>
    <w:rsid w:val="00410008"/>
    <w:rsid w:val="0041056F"/>
    <w:rsid w:val="00411F6B"/>
    <w:rsid w:val="00413698"/>
    <w:rsid w:val="004147A2"/>
    <w:rsid w:val="0041663A"/>
    <w:rsid w:val="00423613"/>
    <w:rsid w:val="004237BA"/>
    <w:rsid w:val="00424758"/>
    <w:rsid w:val="004308F0"/>
    <w:rsid w:val="00433AC5"/>
    <w:rsid w:val="00435B51"/>
    <w:rsid w:val="004459CB"/>
    <w:rsid w:val="00445B3B"/>
    <w:rsid w:val="00445DBB"/>
    <w:rsid w:val="0045168E"/>
    <w:rsid w:val="004573D3"/>
    <w:rsid w:val="00464231"/>
    <w:rsid w:val="00464307"/>
    <w:rsid w:val="0046660C"/>
    <w:rsid w:val="00467D60"/>
    <w:rsid w:val="00470FE8"/>
    <w:rsid w:val="00474786"/>
    <w:rsid w:val="0047626A"/>
    <w:rsid w:val="00477612"/>
    <w:rsid w:val="00481D2B"/>
    <w:rsid w:val="0048440A"/>
    <w:rsid w:val="00490758"/>
    <w:rsid w:val="00492997"/>
    <w:rsid w:val="00493BA4"/>
    <w:rsid w:val="00495535"/>
    <w:rsid w:val="00496AAB"/>
    <w:rsid w:val="004A2B47"/>
    <w:rsid w:val="004A5272"/>
    <w:rsid w:val="004A6A86"/>
    <w:rsid w:val="004B029B"/>
    <w:rsid w:val="004B247A"/>
    <w:rsid w:val="004B2D1D"/>
    <w:rsid w:val="004B324B"/>
    <w:rsid w:val="004B3C3C"/>
    <w:rsid w:val="004B7C7F"/>
    <w:rsid w:val="004C03F5"/>
    <w:rsid w:val="004C0D62"/>
    <w:rsid w:val="004C60B6"/>
    <w:rsid w:val="004C70E8"/>
    <w:rsid w:val="004D532D"/>
    <w:rsid w:val="004E193A"/>
    <w:rsid w:val="004E325F"/>
    <w:rsid w:val="004E4944"/>
    <w:rsid w:val="004E6E2B"/>
    <w:rsid w:val="004F0F67"/>
    <w:rsid w:val="004F1CDE"/>
    <w:rsid w:val="004F2E08"/>
    <w:rsid w:val="004F2E4D"/>
    <w:rsid w:val="004F3B29"/>
    <w:rsid w:val="004F6A9B"/>
    <w:rsid w:val="0050374C"/>
    <w:rsid w:val="005038F1"/>
    <w:rsid w:val="00504CA9"/>
    <w:rsid w:val="00510A6E"/>
    <w:rsid w:val="00510ABE"/>
    <w:rsid w:val="005126F2"/>
    <w:rsid w:val="0051394E"/>
    <w:rsid w:val="00517C4F"/>
    <w:rsid w:val="0052462C"/>
    <w:rsid w:val="00526E4C"/>
    <w:rsid w:val="0053038D"/>
    <w:rsid w:val="0053432F"/>
    <w:rsid w:val="005343BE"/>
    <w:rsid w:val="0053505C"/>
    <w:rsid w:val="00535091"/>
    <w:rsid w:val="00535659"/>
    <w:rsid w:val="00535F1B"/>
    <w:rsid w:val="00536653"/>
    <w:rsid w:val="00537E14"/>
    <w:rsid w:val="00541DE9"/>
    <w:rsid w:val="005537DF"/>
    <w:rsid w:val="00554B60"/>
    <w:rsid w:val="00560151"/>
    <w:rsid w:val="005618D4"/>
    <w:rsid w:val="00561F6E"/>
    <w:rsid w:val="00561FAD"/>
    <w:rsid w:val="00562621"/>
    <w:rsid w:val="0056621D"/>
    <w:rsid w:val="00566D75"/>
    <w:rsid w:val="005740BD"/>
    <w:rsid w:val="005742E9"/>
    <w:rsid w:val="00577E00"/>
    <w:rsid w:val="00583094"/>
    <w:rsid w:val="00586673"/>
    <w:rsid w:val="00586C3D"/>
    <w:rsid w:val="005917C5"/>
    <w:rsid w:val="00592A5A"/>
    <w:rsid w:val="00592E7C"/>
    <w:rsid w:val="0059586D"/>
    <w:rsid w:val="00597A8B"/>
    <w:rsid w:val="005A4F25"/>
    <w:rsid w:val="005A688D"/>
    <w:rsid w:val="005B2F19"/>
    <w:rsid w:val="005B3CAF"/>
    <w:rsid w:val="005B4899"/>
    <w:rsid w:val="005B6A3F"/>
    <w:rsid w:val="005B6B21"/>
    <w:rsid w:val="005D1769"/>
    <w:rsid w:val="005D336C"/>
    <w:rsid w:val="005D5AFE"/>
    <w:rsid w:val="005E035C"/>
    <w:rsid w:val="005E11CB"/>
    <w:rsid w:val="005E5271"/>
    <w:rsid w:val="005F11AE"/>
    <w:rsid w:val="005F1EEB"/>
    <w:rsid w:val="005F35C4"/>
    <w:rsid w:val="005F3777"/>
    <w:rsid w:val="005F53D8"/>
    <w:rsid w:val="005F60C3"/>
    <w:rsid w:val="005F61B7"/>
    <w:rsid w:val="005F6665"/>
    <w:rsid w:val="005F68A3"/>
    <w:rsid w:val="005F698A"/>
    <w:rsid w:val="006066BE"/>
    <w:rsid w:val="0061085F"/>
    <w:rsid w:val="006163AB"/>
    <w:rsid w:val="00621334"/>
    <w:rsid w:val="0062278C"/>
    <w:rsid w:val="00626769"/>
    <w:rsid w:val="006329AB"/>
    <w:rsid w:val="006400BD"/>
    <w:rsid w:val="006407FD"/>
    <w:rsid w:val="00641A00"/>
    <w:rsid w:val="00641AE7"/>
    <w:rsid w:val="00644667"/>
    <w:rsid w:val="00652E4B"/>
    <w:rsid w:val="00654AEA"/>
    <w:rsid w:val="006603D6"/>
    <w:rsid w:val="00660C55"/>
    <w:rsid w:val="00661037"/>
    <w:rsid w:val="00670580"/>
    <w:rsid w:val="006712F0"/>
    <w:rsid w:val="00673FE6"/>
    <w:rsid w:val="00674BEB"/>
    <w:rsid w:val="0068266C"/>
    <w:rsid w:val="0068337C"/>
    <w:rsid w:val="00685CAC"/>
    <w:rsid w:val="006872AE"/>
    <w:rsid w:val="006874B0"/>
    <w:rsid w:val="00687897"/>
    <w:rsid w:val="0069079D"/>
    <w:rsid w:val="006956E4"/>
    <w:rsid w:val="00695955"/>
    <w:rsid w:val="006A79BF"/>
    <w:rsid w:val="006B1907"/>
    <w:rsid w:val="006C1C0E"/>
    <w:rsid w:val="006C2574"/>
    <w:rsid w:val="006C4341"/>
    <w:rsid w:val="006C584A"/>
    <w:rsid w:val="006D309F"/>
    <w:rsid w:val="006D38CD"/>
    <w:rsid w:val="006D6010"/>
    <w:rsid w:val="006E0297"/>
    <w:rsid w:val="006E11C7"/>
    <w:rsid w:val="006E31DE"/>
    <w:rsid w:val="006E3935"/>
    <w:rsid w:val="006E5880"/>
    <w:rsid w:val="006F06D6"/>
    <w:rsid w:val="006F1E11"/>
    <w:rsid w:val="006F664B"/>
    <w:rsid w:val="006F791C"/>
    <w:rsid w:val="00700C9A"/>
    <w:rsid w:val="00703F6A"/>
    <w:rsid w:val="00705ADA"/>
    <w:rsid w:val="00710609"/>
    <w:rsid w:val="00721016"/>
    <w:rsid w:val="007211FD"/>
    <w:rsid w:val="00723694"/>
    <w:rsid w:val="00724825"/>
    <w:rsid w:val="00725A0E"/>
    <w:rsid w:val="007265C7"/>
    <w:rsid w:val="00733B9A"/>
    <w:rsid w:val="007341E1"/>
    <w:rsid w:val="00741011"/>
    <w:rsid w:val="00745A61"/>
    <w:rsid w:val="0075557A"/>
    <w:rsid w:val="00756CED"/>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A6533"/>
    <w:rsid w:val="007B0B90"/>
    <w:rsid w:val="007B3480"/>
    <w:rsid w:val="007B3B09"/>
    <w:rsid w:val="007C05B7"/>
    <w:rsid w:val="007C0F56"/>
    <w:rsid w:val="007C2304"/>
    <w:rsid w:val="007C2358"/>
    <w:rsid w:val="007C2F92"/>
    <w:rsid w:val="007C6580"/>
    <w:rsid w:val="007D0AA8"/>
    <w:rsid w:val="007D0D3F"/>
    <w:rsid w:val="007D51C4"/>
    <w:rsid w:val="007E10AC"/>
    <w:rsid w:val="007E1D09"/>
    <w:rsid w:val="007E3114"/>
    <w:rsid w:val="007E3920"/>
    <w:rsid w:val="007E716E"/>
    <w:rsid w:val="007E74B3"/>
    <w:rsid w:val="007F471B"/>
    <w:rsid w:val="007F67D2"/>
    <w:rsid w:val="00802AE3"/>
    <w:rsid w:val="00803A9F"/>
    <w:rsid w:val="00805E24"/>
    <w:rsid w:val="00810889"/>
    <w:rsid w:val="00822BEB"/>
    <w:rsid w:val="00827D5C"/>
    <w:rsid w:val="00831671"/>
    <w:rsid w:val="00832CA3"/>
    <w:rsid w:val="00834702"/>
    <w:rsid w:val="00836A0D"/>
    <w:rsid w:val="00841196"/>
    <w:rsid w:val="00842295"/>
    <w:rsid w:val="00842D24"/>
    <w:rsid w:val="00845383"/>
    <w:rsid w:val="00846CC6"/>
    <w:rsid w:val="008544D8"/>
    <w:rsid w:val="00854C8C"/>
    <w:rsid w:val="00856206"/>
    <w:rsid w:val="00856F15"/>
    <w:rsid w:val="0086099F"/>
    <w:rsid w:val="008630E9"/>
    <w:rsid w:val="008659B5"/>
    <w:rsid w:val="00866786"/>
    <w:rsid w:val="00867CED"/>
    <w:rsid w:val="00870E3A"/>
    <w:rsid w:val="00872829"/>
    <w:rsid w:val="00873A8A"/>
    <w:rsid w:val="00874744"/>
    <w:rsid w:val="008756F3"/>
    <w:rsid w:val="00877192"/>
    <w:rsid w:val="00887EB8"/>
    <w:rsid w:val="008902AA"/>
    <w:rsid w:val="0089153D"/>
    <w:rsid w:val="00892FF2"/>
    <w:rsid w:val="00893CB1"/>
    <w:rsid w:val="0089493C"/>
    <w:rsid w:val="00896E99"/>
    <w:rsid w:val="008B25C5"/>
    <w:rsid w:val="008B731C"/>
    <w:rsid w:val="008C061D"/>
    <w:rsid w:val="008C1435"/>
    <w:rsid w:val="008C1E5F"/>
    <w:rsid w:val="008C2B7B"/>
    <w:rsid w:val="008C44B7"/>
    <w:rsid w:val="008C66E7"/>
    <w:rsid w:val="008D2520"/>
    <w:rsid w:val="008D32C3"/>
    <w:rsid w:val="008D6BAB"/>
    <w:rsid w:val="008E3722"/>
    <w:rsid w:val="008E3810"/>
    <w:rsid w:val="008E5578"/>
    <w:rsid w:val="008E7A89"/>
    <w:rsid w:val="008E7C41"/>
    <w:rsid w:val="00903EC4"/>
    <w:rsid w:val="00906637"/>
    <w:rsid w:val="0090718F"/>
    <w:rsid w:val="009135B0"/>
    <w:rsid w:val="00913837"/>
    <w:rsid w:val="009140E0"/>
    <w:rsid w:val="0091649E"/>
    <w:rsid w:val="00917539"/>
    <w:rsid w:val="00917626"/>
    <w:rsid w:val="00922833"/>
    <w:rsid w:val="00926318"/>
    <w:rsid w:val="00930CDA"/>
    <w:rsid w:val="00934625"/>
    <w:rsid w:val="009402EB"/>
    <w:rsid w:val="00941C80"/>
    <w:rsid w:val="0094588E"/>
    <w:rsid w:val="00947FE9"/>
    <w:rsid w:val="0095072E"/>
    <w:rsid w:val="009518C8"/>
    <w:rsid w:val="0095247B"/>
    <w:rsid w:val="00956221"/>
    <w:rsid w:val="00956803"/>
    <w:rsid w:val="00963805"/>
    <w:rsid w:val="00966EBD"/>
    <w:rsid w:val="009743F6"/>
    <w:rsid w:val="009754DE"/>
    <w:rsid w:val="009758E8"/>
    <w:rsid w:val="009761A7"/>
    <w:rsid w:val="00981145"/>
    <w:rsid w:val="0098297E"/>
    <w:rsid w:val="00982A4C"/>
    <w:rsid w:val="00983689"/>
    <w:rsid w:val="0099273E"/>
    <w:rsid w:val="00993862"/>
    <w:rsid w:val="00995DF8"/>
    <w:rsid w:val="009A125B"/>
    <w:rsid w:val="009A26BD"/>
    <w:rsid w:val="009A622A"/>
    <w:rsid w:val="009B593F"/>
    <w:rsid w:val="009C0D10"/>
    <w:rsid w:val="009C22B6"/>
    <w:rsid w:val="009C3334"/>
    <w:rsid w:val="009C4F59"/>
    <w:rsid w:val="009C6548"/>
    <w:rsid w:val="009D0A55"/>
    <w:rsid w:val="009E189C"/>
    <w:rsid w:val="009E2A85"/>
    <w:rsid w:val="009E45BC"/>
    <w:rsid w:val="009E4B38"/>
    <w:rsid w:val="009F0BF9"/>
    <w:rsid w:val="009F37EE"/>
    <w:rsid w:val="00A0263A"/>
    <w:rsid w:val="00A16754"/>
    <w:rsid w:val="00A16888"/>
    <w:rsid w:val="00A264FD"/>
    <w:rsid w:val="00A33AB0"/>
    <w:rsid w:val="00A417ED"/>
    <w:rsid w:val="00A514A5"/>
    <w:rsid w:val="00A51EF3"/>
    <w:rsid w:val="00A57C86"/>
    <w:rsid w:val="00A6391B"/>
    <w:rsid w:val="00A6523B"/>
    <w:rsid w:val="00A66DA8"/>
    <w:rsid w:val="00A66DFB"/>
    <w:rsid w:val="00A66E10"/>
    <w:rsid w:val="00A67C7D"/>
    <w:rsid w:val="00A74F93"/>
    <w:rsid w:val="00A75459"/>
    <w:rsid w:val="00A91AAB"/>
    <w:rsid w:val="00A92742"/>
    <w:rsid w:val="00A94744"/>
    <w:rsid w:val="00A95F40"/>
    <w:rsid w:val="00AA7A0B"/>
    <w:rsid w:val="00AB2B68"/>
    <w:rsid w:val="00AB2FD2"/>
    <w:rsid w:val="00AB534F"/>
    <w:rsid w:val="00AD048B"/>
    <w:rsid w:val="00AD2673"/>
    <w:rsid w:val="00AD3C1E"/>
    <w:rsid w:val="00AD7262"/>
    <w:rsid w:val="00AE0184"/>
    <w:rsid w:val="00AE721A"/>
    <w:rsid w:val="00AF0B5D"/>
    <w:rsid w:val="00AF3D5C"/>
    <w:rsid w:val="00B024AB"/>
    <w:rsid w:val="00B044B1"/>
    <w:rsid w:val="00B05728"/>
    <w:rsid w:val="00B05910"/>
    <w:rsid w:val="00B06105"/>
    <w:rsid w:val="00B07239"/>
    <w:rsid w:val="00B10F08"/>
    <w:rsid w:val="00B150FA"/>
    <w:rsid w:val="00B17571"/>
    <w:rsid w:val="00B22416"/>
    <w:rsid w:val="00B24C90"/>
    <w:rsid w:val="00B349DB"/>
    <w:rsid w:val="00B34D91"/>
    <w:rsid w:val="00B361E5"/>
    <w:rsid w:val="00B40C93"/>
    <w:rsid w:val="00B40E56"/>
    <w:rsid w:val="00B42F4C"/>
    <w:rsid w:val="00B4447D"/>
    <w:rsid w:val="00B46996"/>
    <w:rsid w:val="00B47D4B"/>
    <w:rsid w:val="00B52A95"/>
    <w:rsid w:val="00B55780"/>
    <w:rsid w:val="00B602D6"/>
    <w:rsid w:val="00B609DB"/>
    <w:rsid w:val="00B657F7"/>
    <w:rsid w:val="00B66387"/>
    <w:rsid w:val="00B66E2D"/>
    <w:rsid w:val="00B73013"/>
    <w:rsid w:val="00B838D3"/>
    <w:rsid w:val="00B863B7"/>
    <w:rsid w:val="00B966D2"/>
    <w:rsid w:val="00B97F3A"/>
    <w:rsid w:val="00BA2C30"/>
    <w:rsid w:val="00BA7DCF"/>
    <w:rsid w:val="00BB1D50"/>
    <w:rsid w:val="00BB284D"/>
    <w:rsid w:val="00BB4709"/>
    <w:rsid w:val="00BB6CD5"/>
    <w:rsid w:val="00BB75F8"/>
    <w:rsid w:val="00BC08F6"/>
    <w:rsid w:val="00BC2DCD"/>
    <w:rsid w:val="00BD45CF"/>
    <w:rsid w:val="00BD5C1B"/>
    <w:rsid w:val="00BE1DDA"/>
    <w:rsid w:val="00BE2C83"/>
    <w:rsid w:val="00BE5A91"/>
    <w:rsid w:val="00BE5EFD"/>
    <w:rsid w:val="00BE6887"/>
    <w:rsid w:val="00BE717C"/>
    <w:rsid w:val="00BE72EA"/>
    <w:rsid w:val="00BF231D"/>
    <w:rsid w:val="00BF3DF0"/>
    <w:rsid w:val="00BF603A"/>
    <w:rsid w:val="00BF613F"/>
    <w:rsid w:val="00BF6B82"/>
    <w:rsid w:val="00BF7789"/>
    <w:rsid w:val="00C05D19"/>
    <w:rsid w:val="00C103E9"/>
    <w:rsid w:val="00C10A8A"/>
    <w:rsid w:val="00C125D5"/>
    <w:rsid w:val="00C15F5C"/>
    <w:rsid w:val="00C2223E"/>
    <w:rsid w:val="00C23044"/>
    <w:rsid w:val="00C23AC6"/>
    <w:rsid w:val="00C25AE0"/>
    <w:rsid w:val="00C25B0D"/>
    <w:rsid w:val="00C318E4"/>
    <w:rsid w:val="00C32C36"/>
    <w:rsid w:val="00C33707"/>
    <w:rsid w:val="00C33B01"/>
    <w:rsid w:val="00C376D2"/>
    <w:rsid w:val="00C43806"/>
    <w:rsid w:val="00C46C09"/>
    <w:rsid w:val="00C4720D"/>
    <w:rsid w:val="00C47A1C"/>
    <w:rsid w:val="00C503C2"/>
    <w:rsid w:val="00C514D5"/>
    <w:rsid w:val="00C51F84"/>
    <w:rsid w:val="00C52539"/>
    <w:rsid w:val="00C54760"/>
    <w:rsid w:val="00C54F14"/>
    <w:rsid w:val="00C55AF3"/>
    <w:rsid w:val="00C56D03"/>
    <w:rsid w:val="00C570AB"/>
    <w:rsid w:val="00C64F09"/>
    <w:rsid w:val="00C70211"/>
    <w:rsid w:val="00C71D73"/>
    <w:rsid w:val="00C83D4A"/>
    <w:rsid w:val="00C849C7"/>
    <w:rsid w:val="00C87714"/>
    <w:rsid w:val="00C93AF5"/>
    <w:rsid w:val="00CA3BDD"/>
    <w:rsid w:val="00CA3CAC"/>
    <w:rsid w:val="00CB0041"/>
    <w:rsid w:val="00CB3F7D"/>
    <w:rsid w:val="00CB4265"/>
    <w:rsid w:val="00CB4E9D"/>
    <w:rsid w:val="00CB5750"/>
    <w:rsid w:val="00CC04AE"/>
    <w:rsid w:val="00CC2824"/>
    <w:rsid w:val="00CC4050"/>
    <w:rsid w:val="00CC6317"/>
    <w:rsid w:val="00CD012C"/>
    <w:rsid w:val="00CD2E1C"/>
    <w:rsid w:val="00CE1241"/>
    <w:rsid w:val="00CE16F1"/>
    <w:rsid w:val="00CE3E13"/>
    <w:rsid w:val="00CE3FA9"/>
    <w:rsid w:val="00CE6BE4"/>
    <w:rsid w:val="00CE6F1D"/>
    <w:rsid w:val="00CE7398"/>
    <w:rsid w:val="00CE7A6F"/>
    <w:rsid w:val="00CE7BB9"/>
    <w:rsid w:val="00CF1CDF"/>
    <w:rsid w:val="00CF2245"/>
    <w:rsid w:val="00CF3D47"/>
    <w:rsid w:val="00CF5E82"/>
    <w:rsid w:val="00CF7ED4"/>
    <w:rsid w:val="00D013D2"/>
    <w:rsid w:val="00D02985"/>
    <w:rsid w:val="00D06A2B"/>
    <w:rsid w:val="00D07EAB"/>
    <w:rsid w:val="00D11313"/>
    <w:rsid w:val="00D11615"/>
    <w:rsid w:val="00D231F2"/>
    <w:rsid w:val="00D261B8"/>
    <w:rsid w:val="00D27964"/>
    <w:rsid w:val="00D27DD5"/>
    <w:rsid w:val="00D3098F"/>
    <w:rsid w:val="00D50219"/>
    <w:rsid w:val="00D556C4"/>
    <w:rsid w:val="00D60B94"/>
    <w:rsid w:val="00D61033"/>
    <w:rsid w:val="00D65E59"/>
    <w:rsid w:val="00D6795A"/>
    <w:rsid w:val="00D7690D"/>
    <w:rsid w:val="00D77ED2"/>
    <w:rsid w:val="00D814C0"/>
    <w:rsid w:val="00D830AD"/>
    <w:rsid w:val="00D8449F"/>
    <w:rsid w:val="00D930C2"/>
    <w:rsid w:val="00D95C50"/>
    <w:rsid w:val="00D96AC5"/>
    <w:rsid w:val="00D96BF5"/>
    <w:rsid w:val="00DA191C"/>
    <w:rsid w:val="00DA194F"/>
    <w:rsid w:val="00DA45C9"/>
    <w:rsid w:val="00DA6283"/>
    <w:rsid w:val="00DA644B"/>
    <w:rsid w:val="00DA6790"/>
    <w:rsid w:val="00DA6BB2"/>
    <w:rsid w:val="00DB02F5"/>
    <w:rsid w:val="00DB090E"/>
    <w:rsid w:val="00DB6FA9"/>
    <w:rsid w:val="00DC0836"/>
    <w:rsid w:val="00DC1D9E"/>
    <w:rsid w:val="00DC6333"/>
    <w:rsid w:val="00DD2CF9"/>
    <w:rsid w:val="00DD531A"/>
    <w:rsid w:val="00DE0317"/>
    <w:rsid w:val="00DE4567"/>
    <w:rsid w:val="00DE7C3D"/>
    <w:rsid w:val="00DF1E6D"/>
    <w:rsid w:val="00DF5B1D"/>
    <w:rsid w:val="00E00F6E"/>
    <w:rsid w:val="00E016D9"/>
    <w:rsid w:val="00E030EF"/>
    <w:rsid w:val="00E04266"/>
    <w:rsid w:val="00E04282"/>
    <w:rsid w:val="00E054C8"/>
    <w:rsid w:val="00E0662E"/>
    <w:rsid w:val="00E079AE"/>
    <w:rsid w:val="00E2070E"/>
    <w:rsid w:val="00E212BB"/>
    <w:rsid w:val="00E2241C"/>
    <w:rsid w:val="00E22CC7"/>
    <w:rsid w:val="00E2441F"/>
    <w:rsid w:val="00E24767"/>
    <w:rsid w:val="00E2551F"/>
    <w:rsid w:val="00E260D4"/>
    <w:rsid w:val="00E2656D"/>
    <w:rsid w:val="00E277AE"/>
    <w:rsid w:val="00E279C3"/>
    <w:rsid w:val="00E27E32"/>
    <w:rsid w:val="00E31271"/>
    <w:rsid w:val="00E31D09"/>
    <w:rsid w:val="00E32A45"/>
    <w:rsid w:val="00E36B0D"/>
    <w:rsid w:val="00E3761D"/>
    <w:rsid w:val="00E41085"/>
    <w:rsid w:val="00E4136B"/>
    <w:rsid w:val="00E4463B"/>
    <w:rsid w:val="00E45C81"/>
    <w:rsid w:val="00E4779D"/>
    <w:rsid w:val="00E537D7"/>
    <w:rsid w:val="00E541AF"/>
    <w:rsid w:val="00E558F3"/>
    <w:rsid w:val="00E6109C"/>
    <w:rsid w:val="00E64AD3"/>
    <w:rsid w:val="00E717DE"/>
    <w:rsid w:val="00E722C0"/>
    <w:rsid w:val="00E72A6F"/>
    <w:rsid w:val="00E8059D"/>
    <w:rsid w:val="00E814CB"/>
    <w:rsid w:val="00E83652"/>
    <w:rsid w:val="00E92B02"/>
    <w:rsid w:val="00E94B07"/>
    <w:rsid w:val="00EA272B"/>
    <w:rsid w:val="00EA337B"/>
    <w:rsid w:val="00EA4364"/>
    <w:rsid w:val="00EA6294"/>
    <w:rsid w:val="00EB086F"/>
    <w:rsid w:val="00EB1652"/>
    <w:rsid w:val="00EB1ECE"/>
    <w:rsid w:val="00EB74F2"/>
    <w:rsid w:val="00EB7635"/>
    <w:rsid w:val="00EC3C1D"/>
    <w:rsid w:val="00ED20B7"/>
    <w:rsid w:val="00ED6041"/>
    <w:rsid w:val="00ED7BC8"/>
    <w:rsid w:val="00EE0B94"/>
    <w:rsid w:val="00EE678C"/>
    <w:rsid w:val="00EE75F3"/>
    <w:rsid w:val="00EE7DFC"/>
    <w:rsid w:val="00EF148E"/>
    <w:rsid w:val="00EF269F"/>
    <w:rsid w:val="00F01191"/>
    <w:rsid w:val="00F0527A"/>
    <w:rsid w:val="00F05BC3"/>
    <w:rsid w:val="00F06461"/>
    <w:rsid w:val="00F10CAA"/>
    <w:rsid w:val="00F11485"/>
    <w:rsid w:val="00F12323"/>
    <w:rsid w:val="00F12914"/>
    <w:rsid w:val="00F132AA"/>
    <w:rsid w:val="00F145BE"/>
    <w:rsid w:val="00F15F5E"/>
    <w:rsid w:val="00F17E73"/>
    <w:rsid w:val="00F23C44"/>
    <w:rsid w:val="00F24DD5"/>
    <w:rsid w:val="00F33399"/>
    <w:rsid w:val="00F3682C"/>
    <w:rsid w:val="00F463A1"/>
    <w:rsid w:val="00F4655D"/>
    <w:rsid w:val="00F503AE"/>
    <w:rsid w:val="00F529E0"/>
    <w:rsid w:val="00F5635B"/>
    <w:rsid w:val="00F564AA"/>
    <w:rsid w:val="00F56869"/>
    <w:rsid w:val="00F57689"/>
    <w:rsid w:val="00F60187"/>
    <w:rsid w:val="00F6082C"/>
    <w:rsid w:val="00F750D8"/>
    <w:rsid w:val="00F75869"/>
    <w:rsid w:val="00F77E39"/>
    <w:rsid w:val="00F82C73"/>
    <w:rsid w:val="00F83C95"/>
    <w:rsid w:val="00F94654"/>
    <w:rsid w:val="00F95EE3"/>
    <w:rsid w:val="00FA4922"/>
    <w:rsid w:val="00FB149F"/>
    <w:rsid w:val="00FB21AE"/>
    <w:rsid w:val="00FB32C7"/>
    <w:rsid w:val="00FB4BEE"/>
    <w:rsid w:val="00FB5742"/>
    <w:rsid w:val="00FB77BB"/>
    <w:rsid w:val="00FC0127"/>
    <w:rsid w:val="00FC417B"/>
    <w:rsid w:val="00FC51DD"/>
    <w:rsid w:val="00FC5C98"/>
    <w:rsid w:val="00FD07D7"/>
    <w:rsid w:val="00FD18DB"/>
    <w:rsid w:val="00FD2638"/>
    <w:rsid w:val="00FD6669"/>
    <w:rsid w:val="00FF218D"/>
    <w:rsid w:val="00FF54F3"/>
    <w:rsid w:val="00FF7A2B"/>
    <w:rsid w:val="00FF7ECF"/>
    <w:rsid w:val="033D4596"/>
    <w:rsid w:val="11D37364"/>
    <w:rsid w:val="1FF4DE83"/>
    <w:rsid w:val="272C144A"/>
    <w:rsid w:val="2AB171C4"/>
    <w:rsid w:val="2B1A34BE"/>
    <w:rsid w:val="2EFECA05"/>
    <w:rsid w:val="31D2BA7E"/>
    <w:rsid w:val="34B288DB"/>
    <w:rsid w:val="367814D7"/>
    <w:rsid w:val="37E89A53"/>
    <w:rsid w:val="3B64F8CE"/>
    <w:rsid w:val="3E1C0B1A"/>
    <w:rsid w:val="4247E63E"/>
    <w:rsid w:val="45C52C42"/>
    <w:rsid w:val="4F9883A8"/>
    <w:rsid w:val="52332A72"/>
    <w:rsid w:val="571F1523"/>
    <w:rsid w:val="5B3515A4"/>
    <w:rsid w:val="6245EDFD"/>
    <w:rsid w:val="6B8B01EC"/>
    <w:rsid w:val="6DC1F68F"/>
    <w:rsid w:val="704C3642"/>
    <w:rsid w:val="77CC023D"/>
    <w:rsid w:val="791F796A"/>
    <w:rsid w:val="7E1AD8E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186C15D8"/>
  <w15:docId w15:val="{7422996B-F42A-49EC-9067-E7B253ED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9AE"/>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spacing w:before="120"/>
    </w:pPr>
    <w:rPr>
      <w:rFonts w:cstheme="minorHAnsi"/>
      <w:b/>
      <w:bCs/>
      <w:caps/>
    </w:rPr>
  </w:style>
  <w:style w:type="paragraph" w:styleId="TOC2">
    <w:name w:val="toc 2"/>
    <w:basedOn w:val="Normal"/>
    <w:next w:val="Normal"/>
    <w:autoRedefine/>
    <w:uiPriority w:val="39"/>
    <w:unhideWhenUsed/>
    <w:rsid w:val="00346BF1"/>
    <w:pPr>
      <w:spacing w:after="0"/>
      <w:ind w:left="200"/>
    </w:pPr>
    <w:rPr>
      <w:rFonts w:cstheme="minorHAnsi"/>
      <w:smallCaps/>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spacing w:after="0"/>
      <w:ind w:left="400"/>
    </w:pPr>
    <w:rPr>
      <w:rFonts w:cstheme="minorHAnsi"/>
      <w:i/>
      <w:iCs/>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TOC4">
    <w:name w:val="toc 4"/>
    <w:basedOn w:val="Normal"/>
    <w:next w:val="Normal"/>
    <w:autoRedefine/>
    <w:uiPriority w:val="39"/>
    <w:unhideWhenUsed/>
    <w:rsid w:val="0059586D"/>
    <w:pPr>
      <w:spacing w:after="0"/>
      <w:ind w:left="600"/>
    </w:pPr>
    <w:rPr>
      <w:rFonts w:cstheme="minorHAnsi"/>
      <w:sz w:val="18"/>
      <w:szCs w:val="18"/>
    </w:rPr>
  </w:style>
  <w:style w:type="paragraph" w:styleId="TOC5">
    <w:name w:val="toc 5"/>
    <w:basedOn w:val="Normal"/>
    <w:next w:val="Normal"/>
    <w:autoRedefine/>
    <w:uiPriority w:val="39"/>
    <w:unhideWhenUsed/>
    <w:rsid w:val="0059586D"/>
    <w:pPr>
      <w:spacing w:after="0"/>
      <w:ind w:left="800"/>
    </w:pPr>
    <w:rPr>
      <w:rFonts w:cstheme="minorHAnsi"/>
      <w:sz w:val="18"/>
      <w:szCs w:val="18"/>
    </w:rPr>
  </w:style>
  <w:style w:type="paragraph" w:styleId="TOC6">
    <w:name w:val="toc 6"/>
    <w:basedOn w:val="Normal"/>
    <w:next w:val="Normal"/>
    <w:autoRedefine/>
    <w:uiPriority w:val="39"/>
    <w:unhideWhenUsed/>
    <w:rsid w:val="0059586D"/>
    <w:pPr>
      <w:spacing w:after="0"/>
      <w:ind w:left="1000"/>
    </w:pPr>
    <w:rPr>
      <w:rFonts w:cstheme="minorHAnsi"/>
      <w:sz w:val="18"/>
      <w:szCs w:val="18"/>
    </w:rPr>
  </w:style>
  <w:style w:type="paragraph" w:styleId="TOC7">
    <w:name w:val="toc 7"/>
    <w:basedOn w:val="Normal"/>
    <w:next w:val="Normal"/>
    <w:autoRedefine/>
    <w:uiPriority w:val="39"/>
    <w:unhideWhenUsed/>
    <w:rsid w:val="0059586D"/>
    <w:pPr>
      <w:spacing w:after="0"/>
      <w:ind w:left="1200"/>
    </w:pPr>
    <w:rPr>
      <w:rFonts w:cstheme="minorHAnsi"/>
      <w:sz w:val="18"/>
      <w:szCs w:val="18"/>
    </w:rPr>
  </w:style>
  <w:style w:type="paragraph" w:styleId="TOC8">
    <w:name w:val="toc 8"/>
    <w:basedOn w:val="Normal"/>
    <w:next w:val="Normal"/>
    <w:autoRedefine/>
    <w:uiPriority w:val="39"/>
    <w:unhideWhenUsed/>
    <w:rsid w:val="0059586D"/>
    <w:pPr>
      <w:spacing w:after="0"/>
      <w:ind w:left="1400"/>
    </w:pPr>
    <w:rPr>
      <w:rFonts w:cstheme="minorHAnsi"/>
      <w:sz w:val="18"/>
      <w:szCs w:val="18"/>
    </w:rPr>
  </w:style>
  <w:style w:type="paragraph" w:styleId="TOC9">
    <w:name w:val="toc 9"/>
    <w:basedOn w:val="Normal"/>
    <w:next w:val="Normal"/>
    <w:autoRedefine/>
    <w:uiPriority w:val="39"/>
    <w:unhideWhenUsed/>
    <w:rsid w:val="0059586D"/>
    <w:pPr>
      <w:spacing w:after="0"/>
      <w:ind w:left="1600"/>
    </w:pPr>
    <w:rPr>
      <w:rFonts w:cstheme="minorHAnsi"/>
      <w:sz w:val="18"/>
      <w:szCs w:val="18"/>
    </w:rPr>
  </w:style>
  <w:style w:type="character" w:styleId="HTMLCode">
    <w:name w:val="HTML Code"/>
    <w:basedOn w:val="DefaultParagraphFont"/>
    <w:uiPriority w:val="99"/>
    <w:semiHidden/>
    <w:unhideWhenUsed/>
    <w:rsid w:val="007341E1"/>
    <w:rPr>
      <w:rFonts w:ascii="Courier New" w:eastAsia="Times New Roman" w:hAnsi="Courier New" w:cs="Courier New"/>
      <w:sz w:val="20"/>
      <w:szCs w:val="20"/>
    </w:rPr>
  </w:style>
  <w:style w:type="character" w:styleId="SubtleReference">
    <w:name w:val="Subtle Reference"/>
    <w:basedOn w:val="DefaultParagraphFont"/>
    <w:uiPriority w:val="31"/>
    <w:qFormat/>
    <w:rsid w:val="00B40E56"/>
    <w:rPr>
      <w:smallCaps/>
      <w:color w:val="6E6A6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04073">
      <w:bodyDiv w:val="1"/>
      <w:marLeft w:val="0"/>
      <w:marRight w:val="0"/>
      <w:marTop w:val="0"/>
      <w:marBottom w:val="0"/>
      <w:divBdr>
        <w:top w:val="none" w:sz="0" w:space="0" w:color="auto"/>
        <w:left w:val="none" w:sz="0" w:space="0" w:color="auto"/>
        <w:bottom w:val="none" w:sz="0" w:space="0" w:color="auto"/>
        <w:right w:val="none" w:sz="0" w:space="0" w:color="auto"/>
      </w:divBdr>
    </w:div>
    <w:div w:id="61683492">
      <w:bodyDiv w:val="1"/>
      <w:marLeft w:val="0"/>
      <w:marRight w:val="0"/>
      <w:marTop w:val="0"/>
      <w:marBottom w:val="0"/>
      <w:divBdr>
        <w:top w:val="none" w:sz="0" w:space="0" w:color="auto"/>
        <w:left w:val="none" w:sz="0" w:space="0" w:color="auto"/>
        <w:bottom w:val="none" w:sz="0" w:space="0" w:color="auto"/>
        <w:right w:val="none" w:sz="0" w:space="0" w:color="auto"/>
      </w:divBdr>
    </w:div>
    <w:div w:id="131681541">
      <w:bodyDiv w:val="1"/>
      <w:marLeft w:val="0"/>
      <w:marRight w:val="0"/>
      <w:marTop w:val="0"/>
      <w:marBottom w:val="0"/>
      <w:divBdr>
        <w:top w:val="none" w:sz="0" w:space="0" w:color="auto"/>
        <w:left w:val="none" w:sz="0" w:space="0" w:color="auto"/>
        <w:bottom w:val="none" w:sz="0" w:space="0" w:color="auto"/>
        <w:right w:val="none" w:sz="0" w:space="0" w:color="auto"/>
      </w:divBdr>
      <w:divsChild>
        <w:div w:id="2145584208">
          <w:marLeft w:val="0"/>
          <w:marRight w:val="0"/>
          <w:marTop w:val="0"/>
          <w:marBottom w:val="0"/>
          <w:divBdr>
            <w:top w:val="none" w:sz="0" w:space="0" w:color="auto"/>
            <w:left w:val="none" w:sz="0" w:space="0" w:color="auto"/>
            <w:bottom w:val="none" w:sz="0" w:space="0" w:color="auto"/>
            <w:right w:val="none" w:sz="0" w:space="0" w:color="auto"/>
          </w:divBdr>
          <w:divsChild>
            <w:div w:id="434906661">
              <w:marLeft w:val="0"/>
              <w:marRight w:val="0"/>
              <w:marTop w:val="0"/>
              <w:marBottom w:val="0"/>
              <w:divBdr>
                <w:top w:val="none" w:sz="0" w:space="0" w:color="auto"/>
                <w:left w:val="none" w:sz="0" w:space="0" w:color="auto"/>
                <w:bottom w:val="none" w:sz="0" w:space="0" w:color="auto"/>
                <w:right w:val="none" w:sz="0" w:space="0" w:color="auto"/>
              </w:divBdr>
            </w:div>
            <w:div w:id="480269437">
              <w:marLeft w:val="0"/>
              <w:marRight w:val="0"/>
              <w:marTop w:val="0"/>
              <w:marBottom w:val="0"/>
              <w:divBdr>
                <w:top w:val="none" w:sz="0" w:space="0" w:color="auto"/>
                <w:left w:val="none" w:sz="0" w:space="0" w:color="auto"/>
                <w:bottom w:val="none" w:sz="0" w:space="0" w:color="auto"/>
                <w:right w:val="none" w:sz="0" w:space="0" w:color="auto"/>
              </w:divBdr>
            </w:div>
            <w:div w:id="515119104">
              <w:marLeft w:val="0"/>
              <w:marRight w:val="0"/>
              <w:marTop w:val="0"/>
              <w:marBottom w:val="0"/>
              <w:divBdr>
                <w:top w:val="none" w:sz="0" w:space="0" w:color="auto"/>
                <w:left w:val="none" w:sz="0" w:space="0" w:color="auto"/>
                <w:bottom w:val="none" w:sz="0" w:space="0" w:color="auto"/>
                <w:right w:val="none" w:sz="0" w:space="0" w:color="auto"/>
              </w:divBdr>
            </w:div>
            <w:div w:id="575096338">
              <w:marLeft w:val="0"/>
              <w:marRight w:val="0"/>
              <w:marTop w:val="0"/>
              <w:marBottom w:val="0"/>
              <w:divBdr>
                <w:top w:val="none" w:sz="0" w:space="0" w:color="auto"/>
                <w:left w:val="none" w:sz="0" w:space="0" w:color="auto"/>
                <w:bottom w:val="none" w:sz="0" w:space="0" w:color="auto"/>
                <w:right w:val="none" w:sz="0" w:space="0" w:color="auto"/>
              </w:divBdr>
            </w:div>
            <w:div w:id="704790265">
              <w:marLeft w:val="0"/>
              <w:marRight w:val="0"/>
              <w:marTop w:val="0"/>
              <w:marBottom w:val="0"/>
              <w:divBdr>
                <w:top w:val="none" w:sz="0" w:space="0" w:color="auto"/>
                <w:left w:val="none" w:sz="0" w:space="0" w:color="auto"/>
                <w:bottom w:val="none" w:sz="0" w:space="0" w:color="auto"/>
                <w:right w:val="none" w:sz="0" w:space="0" w:color="auto"/>
              </w:divBdr>
            </w:div>
            <w:div w:id="902255427">
              <w:marLeft w:val="0"/>
              <w:marRight w:val="0"/>
              <w:marTop w:val="0"/>
              <w:marBottom w:val="0"/>
              <w:divBdr>
                <w:top w:val="none" w:sz="0" w:space="0" w:color="auto"/>
                <w:left w:val="none" w:sz="0" w:space="0" w:color="auto"/>
                <w:bottom w:val="none" w:sz="0" w:space="0" w:color="auto"/>
                <w:right w:val="none" w:sz="0" w:space="0" w:color="auto"/>
              </w:divBdr>
            </w:div>
            <w:div w:id="990210301">
              <w:marLeft w:val="0"/>
              <w:marRight w:val="0"/>
              <w:marTop w:val="0"/>
              <w:marBottom w:val="0"/>
              <w:divBdr>
                <w:top w:val="none" w:sz="0" w:space="0" w:color="auto"/>
                <w:left w:val="none" w:sz="0" w:space="0" w:color="auto"/>
                <w:bottom w:val="none" w:sz="0" w:space="0" w:color="auto"/>
                <w:right w:val="none" w:sz="0" w:space="0" w:color="auto"/>
              </w:divBdr>
            </w:div>
            <w:div w:id="1091896706">
              <w:marLeft w:val="0"/>
              <w:marRight w:val="0"/>
              <w:marTop w:val="0"/>
              <w:marBottom w:val="0"/>
              <w:divBdr>
                <w:top w:val="none" w:sz="0" w:space="0" w:color="auto"/>
                <w:left w:val="none" w:sz="0" w:space="0" w:color="auto"/>
                <w:bottom w:val="none" w:sz="0" w:space="0" w:color="auto"/>
                <w:right w:val="none" w:sz="0" w:space="0" w:color="auto"/>
              </w:divBdr>
            </w:div>
            <w:div w:id="1098404187">
              <w:marLeft w:val="0"/>
              <w:marRight w:val="0"/>
              <w:marTop w:val="0"/>
              <w:marBottom w:val="0"/>
              <w:divBdr>
                <w:top w:val="none" w:sz="0" w:space="0" w:color="auto"/>
                <w:left w:val="none" w:sz="0" w:space="0" w:color="auto"/>
                <w:bottom w:val="none" w:sz="0" w:space="0" w:color="auto"/>
                <w:right w:val="none" w:sz="0" w:space="0" w:color="auto"/>
              </w:divBdr>
            </w:div>
            <w:div w:id="1117023749">
              <w:marLeft w:val="0"/>
              <w:marRight w:val="0"/>
              <w:marTop w:val="0"/>
              <w:marBottom w:val="0"/>
              <w:divBdr>
                <w:top w:val="none" w:sz="0" w:space="0" w:color="auto"/>
                <w:left w:val="none" w:sz="0" w:space="0" w:color="auto"/>
                <w:bottom w:val="none" w:sz="0" w:space="0" w:color="auto"/>
                <w:right w:val="none" w:sz="0" w:space="0" w:color="auto"/>
              </w:divBdr>
            </w:div>
            <w:div w:id="1179468605">
              <w:marLeft w:val="0"/>
              <w:marRight w:val="0"/>
              <w:marTop w:val="0"/>
              <w:marBottom w:val="0"/>
              <w:divBdr>
                <w:top w:val="none" w:sz="0" w:space="0" w:color="auto"/>
                <w:left w:val="none" w:sz="0" w:space="0" w:color="auto"/>
                <w:bottom w:val="none" w:sz="0" w:space="0" w:color="auto"/>
                <w:right w:val="none" w:sz="0" w:space="0" w:color="auto"/>
              </w:divBdr>
            </w:div>
            <w:div w:id="1232276582">
              <w:marLeft w:val="0"/>
              <w:marRight w:val="0"/>
              <w:marTop w:val="0"/>
              <w:marBottom w:val="0"/>
              <w:divBdr>
                <w:top w:val="none" w:sz="0" w:space="0" w:color="auto"/>
                <w:left w:val="none" w:sz="0" w:space="0" w:color="auto"/>
                <w:bottom w:val="none" w:sz="0" w:space="0" w:color="auto"/>
                <w:right w:val="none" w:sz="0" w:space="0" w:color="auto"/>
              </w:divBdr>
            </w:div>
            <w:div w:id="1263299980">
              <w:marLeft w:val="0"/>
              <w:marRight w:val="0"/>
              <w:marTop w:val="0"/>
              <w:marBottom w:val="0"/>
              <w:divBdr>
                <w:top w:val="none" w:sz="0" w:space="0" w:color="auto"/>
                <w:left w:val="none" w:sz="0" w:space="0" w:color="auto"/>
                <w:bottom w:val="none" w:sz="0" w:space="0" w:color="auto"/>
                <w:right w:val="none" w:sz="0" w:space="0" w:color="auto"/>
              </w:divBdr>
            </w:div>
            <w:div w:id="1424522474">
              <w:marLeft w:val="0"/>
              <w:marRight w:val="0"/>
              <w:marTop w:val="0"/>
              <w:marBottom w:val="0"/>
              <w:divBdr>
                <w:top w:val="none" w:sz="0" w:space="0" w:color="auto"/>
                <w:left w:val="none" w:sz="0" w:space="0" w:color="auto"/>
                <w:bottom w:val="none" w:sz="0" w:space="0" w:color="auto"/>
                <w:right w:val="none" w:sz="0" w:space="0" w:color="auto"/>
              </w:divBdr>
            </w:div>
            <w:div w:id="1453938280">
              <w:marLeft w:val="0"/>
              <w:marRight w:val="0"/>
              <w:marTop w:val="0"/>
              <w:marBottom w:val="0"/>
              <w:divBdr>
                <w:top w:val="none" w:sz="0" w:space="0" w:color="auto"/>
                <w:left w:val="none" w:sz="0" w:space="0" w:color="auto"/>
                <w:bottom w:val="none" w:sz="0" w:space="0" w:color="auto"/>
                <w:right w:val="none" w:sz="0" w:space="0" w:color="auto"/>
              </w:divBdr>
            </w:div>
            <w:div w:id="1530486201">
              <w:marLeft w:val="0"/>
              <w:marRight w:val="0"/>
              <w:marTop w:val="0"/>
              <w:marBottom w:val="0"/>
              <w:divBdr>
                <w:top w:val="none" w:sz="0" w:space="0" w:color="auto"/>
                <w:left w:val="none" w:sz="0" w:space="0" w:color="auto"/>
                <w:bottom w:val="none" w:sz="0" w:space="0" w:color="auto"/>
                <w:right w:val="none" w:sz="0" w:space="0" w:color="auto"/>
              </w:divBdr>
            </w:div>
            <w:div w:id="1689334829">
              <w:marLeft w:val="0"/>
              <w:marRight w:val="0"/>
              <w:marTop w:val="0"/>
              <w:marBottom w:val="0"/>
              <w:divBdr>
                <w:top w:val="none" w:sz="0" w:space="0" w:color="auto"/>
                <w:left w:val="none" w:sz="0" w:space="0" w:color="auto"/>
                <w:bottom w:val="none" w:sz="0" w:space="0" w:color="auto"/>
                <w:right w:val="none" w:sz="0" w:space="0" w:color="auto"/>
              </w:divBdr>
            </w:div>
            <w:div w:id="1718045765">
              <w:marLeft w:val="0"/>
              <w:marRight w:val="0"/>
              <w:marTop w:val="0"/>
              <w:marBottom w:val="0"/>
              <w:divBdr>
                <w:top w:val="none" w:sz="0" w:space="0" w:color="auto"/>
                <w:left w:val="none" w:sz="0" w:space="0" w:color="auto"/>
                <w:bottom w:val="none" w:sz="0" w:space="0" w:color="auto"/>
                <w:right w:val="none" w:sz="0" w:space="0" w:color="auto"/>
              </w:divBdr>
            </w:div>
            <w:div w:id="1860511107">
              <w:marLeft w:val="0"/>
              <w:marRight w:val="0"/>
              <w:marTop w:val="0"/>
              <w:marBottom w:val="0"/>
              <w:divBdr>
                <w:top w:val="none" w:sz="0" w:space="0" w:color="auto"/>
                <w:left w:val="none" w:sz="0" w:space="0" w:color="auto"/>
                <w:bottom w:val="none" w:sz="0" w:space="0" w:color="auto"/>
                <w:right w:val="none" w:sz="0" w:space="0" w:color="auto"/>
              </w:divBdr>
            </w:div>
            <w:div w:id="2130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323">
      <w:bodyDiv w:val="1"/>
      <w:marLeft w:val="0"/>
      <w:marRight w:val="0"/>
      <w:marTop w:val="0"/>
      <w:marBottom w:val="0"/>
      <w:divBdr>
        <w:top w:val="none" w:sz="0" w:space="0" w:color="auto"/>
        <w:left w:val="none" w:sz="0" w:space="0" w:color="auto"/>
        <w:bottom w:val="none" w:sz="0" w:space="0" w:color="auto"/>
        <w:right w:val="none" w:sz="0" w:space="0" w:color="auto"/>
      </w:divBdr>
    </w:div>
    <w:div w:id="235019511">
      <w:bodyDiv w:val="1"/>
      <w:marLeft w:val="0"/>
      <w:marRight w:val="0"/>
      <w:marTop w:val="0"/>
      <w:marBottom w:val="0"/>
      <w:divBdr>
        <w:top w:val="none" w:sz="0" w:space="0" w:color="auto"/>
        <w:left w:val="none" w:sz="0" w:space="0" w:color="auto"/>
        <w:bottom w:val="none" w:sz="0" w:space="0" w:color="auto"/>
        <w:right w:val="none" w:sz="0" w:space="0" w:color="auto"/>
      </w:divBdr>
    </w:div>
    <w:div w:id="247034171">
      <w:bodyDiv w:val="1"/>
      <w:marLeft w:val="0"/>
      <w:marRight w:val="0"/>
      <w:marTop w:val="0"/>
      <w:marBottom w:val="0"/>
      <w:divBdr>
        <w:top w:val="none" w:sz="0" w:space="0" w:color="auto"/>
        <w:left w:val="none" w:sz="0" w:space="0" w:color="auto"/>
        <w:bottom w:val="none" w:sz="0" w:space="0" w:color="auto"/>
        <w:right w:val="none" w:sz="0" w:space="0" w:color="auto"/>
      </w:divBdr>
    </w:div>
    <w:div w:id="377626194">
      <w:bodyDiv w:val="1"/>
      <w:marLeft w:val="0"/>
      <w:marRight w:val="0"/>
      <w:marTop w:val="0"/>
      <w:marBottom w:val="0"/>
      <w:divBdr>
        <w:top w:val="none" w:sz="0" w:space="0" w:color="auto"/>
        <w:left w:val="none" w:sz="0" w:space="0" w:color="auto"/>
        <w:bottom w:val="none" w:sz="0" w:space="0" w:color="auto"/>
        <w:right w:val="none" w:sz="0" w:space="0" w:color="auto"/>
      </w:divBdr>
    </w:div>
    <w:div w:id="380834066">
      <w:bodyDiv w:val="1"/>
      <w:marLeft w:val="0"/>
      <w:marRight w:val="0"/>
      <w:marTop w:val="0"/>
      <w:marBottom w:val="0"/>
      <w:divBdr>
        <w:top w:val="none" w:sz="0" w:space="0" w:color="auto"/>
        <w:left w:val="none" w:sz="0" w:space="0" w:color="auto"/>
        <w:bottom w:val="none" w:sz="0" w:space="0" w:color="auto"/>
        <w:right w:val="none" w:sz="0" w:space="0" w:color="auto"/>
      </w:divBdr>
    </w:div>
    <w:div w:id="386496828">
      <w:bodyDiv w:val="1"/>
      <w:marLeft w:val="0"/>
      <w:marRight w:val="0"/>
      <w:marTop w:val="0"/>
      <w:marBottom w:val="0"/>
      <w:divBdr>
        <w:top w:val="none" w:sz="0" w:space="0" w:color="auto"/>
        <w:left w:val="none" w:sz="0" w:space="0" w:color="auto"/>
        <w:bottom w:val="none" w:sz="0" w:space="0" w:color="auto"/>
        <w:right w:val="none" w:sz="0" w:space="0" w:color="auto"/>
      </w:divBdr>
    </w:div>
    <w:div w:id="487552317">
      <w:bodyDiv w:val="1"/>
      <w:marLeft w:val="0"/>
      <w:marRight w:val="0"/>
      <w:marTop w:val="0"/>
      <w:marBottom w:val="0"/>
      <w:divBdr>
        <w:top w:val="none" w:sz="0" w:space="0" w:color="auto"/>
        <w:left w:val="none" w:sz="0" w:space="0" w:color="auto"/>
        <w:bottom w:val="none" w:sz="0" w:space="0" w:color="auto"/>
        <w:right w:val="none" w:sz="0" w:space="0" w:color="auto"/>
      </w:divBdr>
    </w:div>
    <w:div w:id="537858581">
      <w:bodyDiv w:val="1"/>
      <w:marLeft w:val="0"/>
      <w:marRight w:val="0"/>
      <w:marTop w:val="0"/>
      <w:marBottom w:val="0"/>
      <w:divBdr>
        <w:top w:val="none" w:sz="0" w:space="0" w:color="auto"/>
        <w:left w:val="none" w:sz="0" w:space="0" w:color="auto"/>
        <w:bottom w:val="none" w:sz="0" w:space="0" w:color="auto"/>
        <w:right w:val="none" w:sz="0" w:space="0" w:color="auto"/>
      </w:divBdr>
      <w:divsChild>
        <w:div w:id="633799261">
          <w:marLeft w:val="0"/>
          <w:marRight w:val="0"/>
          <w:marTop w:val="0"/>
          <w:marBottom w:val="0"/>
          <w:divBdr>
            <w:top w:val="single" w:sz="6" w:space="2" w:color="D1D1D1"/>
            <w:left w:val="single" w:sz="6" w:space="0" w:color="D1D1D1"/>
            <w:bottom w:val="single" w:sz="6" w:space="2" w:color="D1D1D1"/>
            <w:right w:val="single" w:sz="6" w:space="0" w:color="D1D1D1"/>
          </w:divBdr>
          <w:divsChild>
            <w:div w:id="1261719935">
              <w:marLeft w:val="0"/>
              <w:marRight w:val="0"/>
              <w:marTop w:val="30"/>
              <w:marBottom w:val="0"/>
              <w:divBdr>
                <w:top w:val="none" w:sz="0" w:space="0" w:color="auto"/>
                <w:left w:val="none" w:sz="0" w:space="0" w:color="auto"/>
                <w:bottom w:val="none" w:sz="0" w:space="0" w:color="auto"/>
                <w:right w:val="none" w:sz="0" w:space="0" w:color="auto"/>
              </w:divBdr>
              <w:divsChild>
                <w:div w:id="265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7332">
      <w:bodyDiv w:val="1"/>
      <w:marLeft w:val="0"/>
      <w:marRight w:val="0"/>
      <w:marTop w:val="0"/>
      <w:marBottom w:val="0"/>
      <w:divBdr>
        <w:top w:val="none" w:sz="0" w:space="0" w:color="auto"/>
        <w:left w:val="none" w:sz="0" w:space="0" w:color="auto"/>
        <w:bottom w:val="none" w:sz="0" w:space="0" w:color="auto"/>
        <w:right w:val="none" w:sz="0" w:space="0" w:color="auto"/>
      </w:divBdr>
    </w:div>
    <w:div w:id="639775363">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472">
      <w:bodyDiv w:val="1"/>
      <w:marLeft w:val="0"/>
      <w:marRight w:val="0"/>
      <w:marTop w:val="0"/>
      <w:marBottom w:val="0"/>
      <w:divBdr>
        <w:top w:val="none" w:sz="0" w:space="0" w:color="auto"/>
        <w:left w:val="none" w:sz="0" w:space="0" w:color="auto"/>
        <w:bottom w:val="none" w:sz="0" w:space="0" w:color="auto"/>
        <w:right w:val="none" w:sz="0" w:space="0" w:color="auto"/>
      </w:divBdr>
    </w:div>
    <w:div w:id="865604074">
      <w:bodyDiv w:val="1"/>
      <w:marLeft w:val="0"/>
      <w:marRight w:val="0"/>
      <w:marTop w:val="0"/>
      <w:marBottom w:val="0"/>
      <w:divBdr>
        <w:top w:val="none" w:sz="0" w:space="0" w:color="auto"/>
        <w:left w:val="none" w:sz="0" w:space="0" w:color="auto"/>
        <w:bottom w:val="none" w:sz="0" w:space="0" w:color="auto"/>
        <w:right w:val="none" w:sz="0" w:space="0" w:color="auto"/>
      </w:divBdr>
    </w:div>
    <w:div w:id="896009997">
      <w:bodyDiv w:val="1"/>
      <w:marLeft w:val="0"/>
      <w:marRight w:val="0"/>
      <w:marTop w:val="0"/>
      <w:marBottom w:val="0"/>
      <w:divBdr>
        <w:top w:val="none" w:sz="0" w:space="0" w:color="auto"/>
        <w:left w:val="none" w:sz="0" w:space="0" w:color="auto"/>
        <w:bottom w:val="none" w:sz="0" w:space="0" w:color="auto"/>
        <w:right w:val="none" w:sz="0" w:space="0" w:color="auto"/>
      </w:divBdr>
    </w:div>
    <w:div w:id="923760374">
      <w:bodyDiv w:val="1"/>
      <w:marLeft w:val="0"/>
      <w:marRight w:val="0"/>
      <w:marTop w:val="0"/>
      <w:marBottom w:val="0"/>
      <w:divBdr>
        <w:top w:val="none" w:sz="0" w:space="0" w:color="auto"/>
        <w:left w:val="none" w:sz="0" w:space="0" w:color="auto"/>
        <w:bottom w:val="none" w:sz="0" w:space="0" w:color="auto"/>
        <w:right w:val="none" w:sz="0" w:space="0" w:color="auto"/>
      </w:divBdr>
    </w:div>
    <w:div w:id="953364106">
      <w:bodyDiv w:val="1"/>
      <w:marLeft w:val="0"/>
      <w:marRight w:val="0"/>
      <w:marTop w:val="0"/>
      <w:marBottom w:val="0"/>
      <w:divBdr>
        <w:top w:val="none" w:sz="0" w:space="0" w:color="auto"/>
        <w:left w:val="none" w:sz="0" w:space="0" w:color="auto"/>
        <w:bottom w:val="none" w:sz="0" w:space="0" w:color="auto"/>
        <w:right w:val="none" w:sz="0" w:space="0" w:color="auto"/>
      </w:divBdr>
    </w:div>
    <w:div w:id="962535229">
      <w:bodyDiv w:val="1"/>
      <w:marLeft w:val="0"/>
      <w:marRight w:val="0"/>
      <w:marTop w:val="0"/>
      <w:marBottom w:val="0"/>
      <w:divBdr>
        <w:top w:val="none" w:sz="0" w:space="0" w:color="auto"/>
        <w:left w:val="none" w:sz="0" w:space="0" w:color="auto"/>
        <w:bottom w:val="none" w:sz="0" w:space="0" w:color="auto"/>
        <w:right w:val="none" w:sz="0" w:space="0" w:color="auto"/>
      </w:divBdr>
    </w:div>
    <w:div w:id="1030685261">
      <w:bodyDiv w:val="1"/>
      <w:marLeft w:val="0"/>
      <w:marRight w:val="0"/>
      <w:marTop w:val="0"/>
      <w:marBottom w:val="0"/>
      <w:divBdr>
        <w:top w:val="none" w:sz="0" w:space="0" w:color="auto"/>
        <w:left w:val="none" w:sz="0" w:space="0" w:color="auto"/>
        <w:bottom w:val="none" w:sz="0" w:space="0" w:color="auto"/>
        <w:right w:val="none" w:sz="0" w:space="0" w:color="auto"/>
      </w:divBdr>
    </w:div>
    <w:div w:id="1132871866">
      <w:bodyDiv w:val="1"/>
      <w:marLeft w:val="0"/>
      <w:marRight w:val="0"/>
      <w:marTop w:val="0"/>
      <w:marBottom w:val="0"/>
      <w:divBdr>
        <w:top w:val="none" w:sz="0" w:space="0" w:color="auto"/>
        <w:left w:val="none" w:sz="0" w:space="0" w:color="auto"/>
        <w:bottom w:val="none" w:sz="0" w:space="0" w:color="auto"/>
        <w:right w:val="none" w:sz="0" w:space="0" w:color="auto"/>
      </w:divBdr>
    </w:div>
    <w:div w:id="1173835002">
      <w:bodyDiv w:val="1"/>
      <w:marLeft w:val="0"/>
      <w:marRight w:val="0"/>
      <w:marTop w:val="0"/>
      <w:marBottom w:val="0"/>
      <w:divBdr>
        <w:top w:val="none" w:sz="0" w:space="0" w:color="auto"/>
        <w:left w:val="none" w:sz="0" w:space="0" w:color="auto"/>
        <w:bottom w:val="none" w:sz="0" w:space="0" w:color="auto"/>
        <w:right w:val="none" w:sz="0" w:space="0" w:color="auto"/>
      </w:divBdr>
    </w:div>
    <w:div w:id="1237785822">
      <w:bodyDiv w:val="1"/>
      <w:marLeft w:val="0"/>
      <w:marRight w:val="0"/>
      <w:marTop w:val="0"/>
      <w:marBottom w:val="0"/>
      <w:divBdr>
        <w:top w:val="none" w:sz="0" w:space="0" w:color="auto"/>
        <w:left w:val="none" w:sz="0" w:space="0" w:color="auto"/>
        <w:bottom w:val="none" w:sz="0" w:space="0" w:color="auto"/>
        <w:right w:val="none" w:sz="0" w:space="0" w:color="auto"/>
      </w:divBdr>
    </w:div>
    <w:div w:id="1327631339">
      <w:bodyDiv w:val="1"/>
      <w:marLeft w:val="0"/>
      <w:marRight w:val="0"/>
      <w:marTop w:val="0"/>
      <w:marBottom w:val="0"/>
      <w:divBdr>
        <w:top w:val="none" w:sz="0" w:space="0" w:color="auto"/>
        <w:left w:val="none" w:sz="0" w:space="0" w:color="auto"/>
        <w:bottom w:val="none" w:sz="0" w:space="0" w:color="auto"/>
        <w:right w:val="none" w:sz="0" w:space="0" w:color="auto"/>
      </w:divBdr>
    </w:div>
    <w:div w:id="1334917830">
      <w:bodyDiv w:val="1"/>
      <w:marLeft w:val="0"/>
      <w:marRight w:val="0"/>
      <w:marTop w:val="0"/>
      <w:marBottom w:val="0"/>
      <w:divBdr>
        <w:top w:val="none" w:sz="0" w:space="0" w:color="auto"/>
        <w:left w:val="none" w:sz="0" w:space="0" w:color="auto"/>
        <w:bottom w:val="none" w:sz="0" w:space="0" w:color="auto"/>
        <w:right w:val="none" w:sz="0" w:space="0" w:color="auto"/>
      </w:divBdr>
    </w:div>
    <w:div w:id="1355886639">
      <w:bodyDiv w:val="1"/>
      <w:marLeft w:val="0"/>
      <w:marRight w:val="0"/>
      <w:marTop w:val="0"/>
      <w:marBottom w:val="0"/>
      <w:divBdr>
        <w:top w:val="none" w:sz="0" w:space="0" w:color="auto"/>
        <w:left w:val="none" w:sz="0" w:space="0" w:color="auto"/>
        <w:bottom w:val="none" w:sz="0" w:space="0" w:color="auto"/>
        <w:right w:val="none" w:sz="0" w:space="0" w:color="auto"/>
      </w:divBdr>
    </w:div>
    <w:div w:id="1379430964">
      <w:bodyDiv w:val="1"/>
      <w:marLeft w:val="0"/>
      <w:marRight w:val="0"/>
      <w:marTop w:val="0"/>
      <w:marBottom w:val="0"/>
      <w:divBdr>
        <w:top w:val="none" w:sz="0" w:space="0" w:color="auto"/>
        <w:left w:val="none" w:sz="0" w:space="0" w:color="auto"/>
        <w:bottom w:val="none" w:sz="0" w:space="0" w:color="auto"/>
        <w:right w:val="none" w:sz="0" w:space="0" w:color="auto"/>
      </w:divBdr>
    </w:div>
    <w:div w:id="1382634786">
      <w:bodyDiv w:val="1"/>
      <w:marLeft w:val="0"/>
      <w:marRight w:val="0"/>
      <w:marTop w:val="0"/>
      <w:marBottom w:val="0"/>
      <w:divBdr>
        <w:top w:val="none" w:sz="0" w:space="0" w:color="auto"/>
        <w:left w:val="none" w:sz="0" w:space="0" w:color="auto"/>
        <w:bottom w:val="none" w:sz="0" w:space="0" w:color="auto"/>
        <w:right w:val="none" w:sz="0" w:space="0" w:color="auto"/>
      </w:divBdr>
    </w:div>
    <w:div w:id="1414351996">
      <w:bodyDiv w:val="1"/>
      <w:marLeft w:val="0"/>
      <w:marRight w:val="0"/>
      <w:marTop w:val="0"/>
      <w:marBottom w:val="0"/>
      <w:divBdr>
        <w:top w:val="none" w:sz="0" w:space="0" w:color="auto"/>
        <w:left w:val="none" w:sz="0" w:space="0" w:color="auto"/>
        <w:bottom w:val="none" w:sz="0" w:space="0" w:color="auto"/>
        <w:right w:val="none" w:sz="0" w:space="0" w:color="auto"/>
      </w:divBdr>
    </w:div>
    <w:div w:id="1459295065">
      <w:bodyDiv w:val="1"/>
      <w:marLeft w:val="0"/>
      <w:marRight w:val="0"/>
      <w:marTop w:val="0"/>
      <w:marBottom w:val="0"/>
      <w:divBdr>
        <w:top w:val="none" w:sz="0" w:space="0" w:color="auto"/>
        <w:left w:val="none" w:sz="0" w:space="0" w:color="auto"/>
        <w:bottom w:val="none" w:sz="0" w:space="0" w:color="auto"/>
        <w:right w:val="none" w:sz="0" w:space="0" w:color="auto"/>
      </w:divBdr>
    </w:div>
    <w:div w:id="1478449588">
      <w:bodyDiv w:val="1"/>
      <w:marLeft w:val="0"/>
      <w:marRight w:val="0"/>
      <w:marTop w:val="0"/>
      <w:marBottom w:val="0"/>
      <w:divBdr>
        <w:top w:val="none" w:sz="0" w:space="0" w:color="auto"/>
        <w:left w:val="none" w:sz="0" w:space="0" w:color="auto"/>
        <w:bottom w:val="none" w:sz="0" w:space="0" w:color="auto"/>
        <w:right w:val="none" w:sz="0" w:space="0" w:color="auto"/>
      </w:divBdr>
      <w:divsChild>
        <w:div w:id="1554193182">
          <w:marLeft w:val="0"/>
          <w:marRight w:val="0"/>
          <w:marTop w:val="0"/>
          <w:marBottom w:val="0"/>
          <w:divBdr>
            <w:top w:val="none" w:sz="0" w:space="0" w:color="auto"/>
            <w:left w:val="none" w:sz="0" w:space="0" w:color="auto"/>
            <w:bottom w:val="none" w:sz="0" w:space="0" w:color="auto"/>
            <w:right w:val="none" w:sz="0" w:space="0" w:color="auto"/>
          </w:divBdr>
          <w:divsChild>
            <w:div w:id="20785373">
              <w:marLeft w:val="0"/>
              <w:marRight w:val="0"/>
              <w:marTop w:val="0"/>
              <w:marBottom w:val="0"/>
              <w:divBdr>
                <w:top w:val="none" w:sz="0" w:space="0" w:color="auto"/>
                <w:left w:val="none" w:sz="0" w:space="0" w:color="auto"/>
                <w:bottom w:val="none" w:sz="0" w:space="0" w:color="auto"/>
                <w:right w:val="none" w:sz="0" w:space="0" w:color="auto"/>
              </w:divBdr>
            </w:div>
            <w:div w:id="25837902">
              <w:marLeft w:val="0"/>
              <w:marRight w:val="0"/>
              <w:marTop w:val="0"/>
              <w:marBottom w:val="0"/>
              <w:divBdr>
                <w:top w:val="none" w:sz="0" w:space="0" w:color="auto"/>
                <w:left w:val="none" w:sz="0" w:space="0" w:color="auto"/>
                <w:bottom w:val="none" w:sz="0" w:space="0" w:color="auto"/>
                <w:right w:val="none" w:sz="0" w:space="0" w:color="auto"/>
              </w:divBdr>
            </w:div>
            <w:div w:id="154954503">
              <w:marLeft w:val="0"/>
              <w:marRight w:val="0"/>
              <w:marTop w:val="0"/>
              <w:marBottom w:val="0"/>
              <w:divBdr>
                <w:top w:val="none" w:sz="0" w:space="0" w:color="auto"/>
                <w:left w:val="none" w:sz="0" w:space="0" w:color="auto"/>
                <w:bottom w:val="none" w:sz="0" w:space="0" w:color="auto"/>
                <w:right w:val="none" w:sz="0" w:space="0" w:color="auto"/>
              </w:divBdr>
            </w:div>
            <w:div w:id="303701728">
              <w:marLeft w:val="0"/>
              <w:marRight w:val="0"/>
              <w:marTop w:val="0"/>
              <w:marBottom w:val="0"/>
              <w:divBdr>
                <w:top w:val="none" w:sz="0" w:space="0" w:color="auto"/>
                <w:left w:val="none" w:sz="0" w:space="0" w:color="auto"/>
                <w:bottom w:val="none" w:sz="0" w:space="0" w:color="auto"/>
                <w:right w:val="none" w:sz="0" w:space="0" w:color="auto"/>
              </w:divBdr>
            </w:div>
            <w:div w:id="392627431">
              <w:marLeft w:val="0"/>
              <w:marRight w:val="0"/>
              <w:marTop w:val="0"/>
              <w:marBottom w:val="0"/>
              <w:divBdr>
                <w:top w:val="none" w:sz="0" w:space="0" w:color="auto"/>
                <w:left w:val="none" w:sz="0" w:space="0" w:color="auto"/>
                <w:bottom w:val="none" w:sz="0" w:space="0" w:color="auto"/>
                <w:right w:val="none" w:sz="0" w:space="0" w:color="auto"/>
              </w:divBdr>
            </w:div>
            <w:div w:id="450900037">
              <w:marLeft w:val="0"/>
              <w:marRight w:val="0"/>
              <w:marTop w:val="0"/>
              <w:marBottom w:val="0"/>
              <w:divBdr>
                <w:top w:val="none" w:sz="0" w:space="0" w:color="auto"/>
                <w:left w:val="none" w:sz="0" w:space="0" w:color="auto"/>
                <w:bottom w:val="none" w:sz="0" w:space="0" w:color="auto"/>
                <w:right w:val="none" w:sz="0" w:space="0" w:color="auto"/>
              </w:divBdr>
            </w:div>
            <w:div w:id="478157992">
              <w:marLeft w:val="0"/>
              <w:marRight w:val="0"/>
              <w:marTop w:val="0"/>
              <w:marBottom w:val="0"/>
              <w:divBdr>
                <w:top w:val="none" w:sz="0" w:space="0" w:color="auto"/>
                <w:left w:val="none" w:sz="0" w:space="0" w:color="auto"/>
                <w:bottom w:val="none" w:sz="0" w:space="0" w:color="auto"/>
                <w:right w:val="none" w:sz="0" w:space="0" w:color="auto"/>
              </w:divBdr>
            </w:div>
            <w:div w:id="495539362">
              <w:marLeft w:val="0"/>
              <w:marRight w:val="0"/>
              <w:marTop w:val="0"/>
              <w:marBottom w:val="0"/>
              <w:divBdr>
                <w:top w:val="none" w:sz="0" w:space="0" w:color="auto"/>
                <w:left w:val="none" w:sz="0" w:space="0" w:color="auto"/>
                <w:bottom w:val="none" w:sz="0" w:space="0" w:color="auto"/>
                <w:right w:val="none" w:sz="0" w:space="0" w:color="auto"/>
              </w:divBdr>
            </w:div>
            <w:div w:id="622544561">
              <w:marLeft w:val="0"/>
              <w:marRight w:val="0"/>
              <w:marTop w:val="0"/>
              <w:marBottom w:val="0"/>
              <w:divBdr>
                <w:top w:val="none" w:sz="0" w:space="0" w:color="auto"/>
                <w:left w:val="none" w:sz="0" w:space="0" w:color="auto"/>
                <w:bottom w:val="none" w:sz="0" w:space="0" w:color="auto"/>
                <w:right w:val="none" w:sz="0" w:space="0" w:color="auto"/>
              </w:divBdr>
            </w:div>
            <w:div w:id="731196469">
              <w:marLeft w:val="0"/>
              <w:marRight w:val="0"/>
              <w:marTop w:val="0"/>
              <w:marBottom w:val="0"/>
              <w:divBdr>
                <w:top w:val="none" w:sz="0" w:space="0" w:color="auto"/>
                <w:left w:val="none" w:sz="0" w:space="0" w:color="auto"/>
                <w:bottom w:val="none" w:sz="0" w:space="0" w:color="auto"/>
                <w:right w:val="none" w:sz="0" w:space="0" w:color="auto"/>
              </w:divBdr>
            </w:div>
            <w:div w:id="837229784">
              <w:marLeft w:val="0"/>
              <w:marRight w:val="0"/>
              <w:marTop w:val="0"/>
              <w:marBottom w:val="0"/>
              <w:divBdr>
                <w:top w:val="none" w:sz="0" w:space="0" w:color="auto"/>
                <w:left w:val="none" w:sz="0" w:space="0" w:color="auto"/>
                <w:bottom w:val="none" w:sz="0" w:space="0" w:color="auto"/>
                <w:right w:val="none" w:sz="0" w:space="0" w:color="auto"/>
              </w:divBdr>
            </w:div>
            <w:div w:id="851066218">
              <w:marLeft w:val="0"/>
              <w:marRight w:val="0"/>
              <w:marTop w:val="0"/>
              <w:marBottom w:val="0"/>
              <w:divBdr>
                <w:top w:val="none" w:sz="0" w:space="0" w:color="auto"/>
                <w:left w:val="none" w:sz="0" w:space="0" w:color="auto"/>
                <w:bottom w:val="none" w:sz="0" w:space="0" w:color="auto"/>
                <w:right w:val="none" w:sz="0" w:space="0" w:color="auto"/>
              </w:divBdr>
            </w:div>
            <w:div w:id="935942652">
              <w:marLeft w:val="0"/>
              <w:marRight w:val="0"/>
              <w:marTop w:val="0"/>
              <w:marBottom w:val="0"/>
              <w:divBdr>
                <w:top w:val="none" w:sz="0" w:space="0" w:color="auto"/>
                <w:left w:val="none" w:sz="0" w:space="0" w:color="auto"/>
                <w:bottom w:val="none" w:sz="0" w:space="0" w:color="auto"/>
                <w:right w:val="none" w:sz="0" w:space="0" w:color="auto"/>
              </w:divBdr>
            </w:div>
            <w:div w:id="969478834">
              <w:marLeft w:val="0"/>
              <w:marRight w:val="0"/>
              <w:marTop w:val="0"/>
              <w:marBottom w:val="0"/>
              <w:divBdr>
                <w:top w:val="none" w:sz="0" w:space="0" w:color="auto"/>
                <w:left w:val="none" w:sz="0" w:space="0" w:color="auto"/>
                <w:bottom w:val="none" w:sz="0" w:space="0" w:color="auto"/>
                <w:right w:val="none" w:sz="0" w:space="0" w:color="auto"/>
              </w:divBdr>
            </w:div>
            <w:div w:id="1221554882">
              <w:marLeft w:val="0"/>
              <w:marRight w:val="0"/>
              <w:marTop w:val="0"/>
              <w:marBottom w:val="0"/>
              <w:divBdr>
                <w:top w:val="none" w:sz="0" w:space="0" w:color="auto"/>
                <w:left w:val="none" w:sz="0" w:space="0" w:color="auto"/>
                <w:bottom w:val="none" w:sz="0" w:space="0" w:color="auto"/>
                <w:right w:val="none" w:sz="0" w:space="0" w:color="auto"/>
              </w:divBdr>
            </w:div>
            <w:div w:id="1312052876">
              <w:marLeft w:val="0"/>
              <w:marRight w:val="0"/>
              <w:marTop w:val="0"/>
              <w:marBottom w:val="0"/>
              <w:divBdr>
                <w:top w:val="none" w:sz="0" w:space="0" w:color="auto"/>
                <w:left w:val="none" w:sz="0" w:space="0" w:color="auto"/>
                <w:bottom w:val="none" w:sz="0" w:space="0" w:color="auto"/>
                <w:right w:val="none" w:sz="0" w:space="0" w:color="auto"/>
              </w:divBdr>
            </w:div>
            <w:div w:id="1414204722">
              <w:marLeft w:val="0"/>
              <w:marRight w:val="0"/>
              <w:marTop w:val="0"/>
              <w:marBottom w:val="0"/>
              <w:divBdr>
                <w:top w:val="none" w:sz="0" w:space="0" w:color="auto"/>
                <w:left w:val="none" w:sz="0" w:space="0" w:color="auto"/>
                <w:bottom w:val="none" w:sz="0" w:space="0" w:color="auto"/>
                <w:right w:val="none" w:sz="0" w:space="0" w:color="auto"/>
              </w:divBdr>
            </w:div>
            <w:div w:id="1963414524">
              <w:marLeft w:val="0"/>
              <w:marRight w:val="0"/>
              <w:marTop w:val="0"/>
              <w:marBottom w:val="0"/>
              <w:divBdr>
                <w:top w:val="none" w:sz="0" w:space="0" w:color="auto"/>
                <w:left w:val="none" w:sz="0" w:space="0" w:color="auto"/>
                <w:bottom w:val="none" w:sz="0" w:space="0" w:color="auto"/>
                <w:right w:val="none" w:sz="0" w:space="0" w:color="auto"/>
              </w:divBdr>
            </w:div>
            <w:div w:id="1964190931">
              <w:marLeft w:val="0"/>
              <w:marRight w:val="0"/>
              <w:marTop w:val="0"/>
              <w:marBottom w:val="0"/>
              <w:divBdr>
                <w:top w:val="none" w:sz="0" w:space="0" w:color="auto"/>
                <w:left w:val="none" w:sz="0" w:space="0" w:color="auto"/>
                <w:bottom w:val="none" w:sz="0" w:space="0" w:color="auto"/>
                <w:right w:val="none" w:sz="0" w:space="0" w:color="auto"/>
              </w:divBdr>
            </w:div>
            <w:div w:id="21204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072">
      <w:bodyDiv w:val="1"/>
      <w:marLeft w:val="0"/>
      <w:marRight w:val="0"/>
      <w:marTop w:val="0"/>
      <w:marBottom w:val="0"/>
      <w:divBdr>
        <w:top w:val="none" w:sz="0" w:space="0" w:color="auto"/>
        <w:left w:val="none" w:sz="0" w:space="0" w:color="auto"/>
        <w:bottom w:val="none" w:sz="0" w:space="0" w:color="auto"/>
        <w:right w:val="none" w:sz="0" w:space="0" w:color="auto"/>
      </w:divBdr>
    </w:div>
    <w:div w:id="1529834989">
      <w:bodyDiv w:val="1"/>
      <w:marLeft w:val="0"/>
      <w:marRight w:val="0"/>
      <w:marTop w:val="0"/>
      <w:marBottom w:val="0"/>
      <w:divBdr>
        <w:top w:val="none" w:sz="0" w:space="0" w:color="auto"/>
        <w:left w:val="none" w:sz="0" w:space="0" w:color="auto"/>
        <w:bottom w:val="none" w:sz="0" w:space="0" w:color="auto"/>
        <w:right w:val="none" w:sz="0" w:space="0" w:color="auto"/>
      </w:divBdr>
      <w:divsChild>
        <w:div w:id="2126346421">
          <w:marLeft w:val="0"/>
          <w:marRight w:val="0"/>
          <w:marTop w:val="0"/>
          <w:marBottom w:val="0"/>
          <w:divBdr>
            <w:top w:val="single" w:sz="6" w:space="2" w:color="D1D1D1"/>
            <w:left w:val="single" w:sz="6" w:space="0" w:color="D1D1D1"/>
            <w:bottom w:val="single" w:sz="6" w:space="2" w:color="D1D1D1"/>
            <w:right w:val="single" w:sz="6" w:space="0" w:color="D1D1D1"/>
          </w:divBdr>
          <w:divsChild>
            <w:div w:id="1472864722">
              <w:marLeft w:val="0"/>
              <w:marRight w:val="0"/>
              <w:marTop w:val="30"/>
              <w:marBottom w:val="0"/>
              <w:divBdr>
                <w:top w:val="none" w:sz="0" w:space="0" w:color="auto"/>
                <w:left w:val="none" w:sz="0" w:space="0" w:color="auto"/>
                <w:bottom w:val="none" w:sz="0" w:space="0" w:color="auto"/>
                <w:right w:val="none" w:sz="0" w:space="0" w:color="auto"/>
              </w:divBdr>
              <w:divsChild>
                <w:div w:id="19149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4508">
      <w:bodyDiv w:val="1"/>
      <w:marLeft w:val="0"/>
      <w:marRight w:val="0"/>
      <w:marTop w:val="0"/>
      <w:marBottom w:val="0"/>
      <w:divBdr>
        <w:top w:val="none" w:sz="0" w:space="0" w:color="auto"/>
        <w:left w:val="none" w:sz="0" w:space="0" w:color="auto"/>
        <w:bottom w:val="none" w:sz="0" w:space="0" w:color="auto"/>
        <w:right w:val="none" w:sz="0" w:space="0" w:color="auto"/>
      </w:divBdr>
    </w:div>
    <w:div w:id="1599946264">
      <w:bodyDiv w:val="1"/>
      <w:marLeft w:val="0"/>
      <w:marRight w:val="0"/>
      <w:marTop w:val="0"/>
      <w:marBottom w:val="0"/>
      <w:divBdr>
        <w:top w:val="none" w:sz="0" w:space="0" w:color="auto"/>
        <w:left w:val="none" w:sz="0" w:space="0" w:color="auto"/>
        <w:bottom w:val="none" w:sz="0" w:space="0" w:color="auto"/>
        <w:right w:val="none" w:sz="0" w:space="0" w:color="auto"/>
      </w:divBdr>
    </w:div>
    <w:div w:id="1619214049">
      <w:bodyDiv w:val="1"/>
      <w:marLeft w:val="0"/>
      <w:marRight w:val="0"/>
      <w:marTop w:val="0"/>
      <w:marBottom w:val="0"/>
      <w:divBdr>
        <w:top w:val="none" w:sz="0" w:space="0" w:color="auto"/>
        <w:left w:val="none" w:sz="0" w:space="0" w:color="auto"/>
        <w:bottom w:val="none" w:sz="0" w:space="0" w:color="auto"/>
        <w:right w:val="none" w:sz="0" w:space="0" w:color="auto"/>
      </w:divBdr>
    </w:div>
    <w:div w:id="1666973807">
      <w:bodyDiv w:val="1"/>
      <w:marLeft w:val="0"/>
      <w:marRight w:val="0"/>
      <w:marTop w:val="0"/>
      <w:marBottom w:val="0"/>
      <w:divBdr>
        <w:top w:val="none" w:sz="0" w:space="0" w:color="auto"/>
        <w:left w:val="none" w:sz="0" w:space="0" w:color="auto"/>
        <w:bottom w:val="none" w:sz="0" w:space="0" w:color="auto"/>
        <w:right w:val="none" w:sz="0" w:space="0" w:color="auto"/>
      </w:divBdr>
    </w:div>
    <w:div w:id="1684436766">
      <w:bodyDiv w:val="1"/>
      <w:marLeft w:val="0"/>
      <w:marRight w:val="0"/>
      <w:marTop w:val="0"/>
      <w:marBottom w:val="0"/>
      <w:divBdr>
        <w:top w:val="none" w:sz="0" w:space="0" w:color="auto"/>
        <w:left w:val="none" w:sz="0" w:space="0" w:color="auto"/>
        <w:bottom w:val="none" w:sz="0" w:space="0" w:color="auto"/>
        <w:right w:val="none" w:sz="0" w:space="0" w:color="auto"/>
      </w:divBdr>
    </w:div>
    <w:div w:id="1728263215">
      <w:bodyDiv w:val="1"/>
      <w:marLeft w:val="0"/>
      <w:marRight w:val="0"/>
      <w:marTop w:val="0"/>
      <w:marBottom w:val="0"/>
      <w:divBdr>
        <w:top w:val="none" w:sz="0" w:space="0" w:color="auto"/>
        <w:left w:val="none" w:sz="0" w:space="0" w:color="auto"/>
        <w:bottom w:val="none" w:sz="0" w:space="0" w:color="auto"/>
        <w:right w:val="none" w:sz="0" w:space="0" w:color="auto"/>
      </w:divBdr>
    </w:div>
    <w:div w:id="1760640511">
      <w:bodyDiv w:val="1"/>
      <w:marLeft w:val="0"/>
      <w:marRight w:val="0"/>
      <w:marTop w:val="0"/>
      <w:marBottom w:val="0"/>
      <w:divBdr>
        <w:top w:val="none" w:sz="0" w:space="0" w:color="auto"/>
        <w:left w:val="none" w:sz="0" w:space="0" w:color="auto"/>
        <w:bottom w:val="none" w:sz="0" w:space="0" w:color="auto"/>
        <w:right w:val="none" w:sz="0" w:space="0" w:color="auto"/>
      </w:divBdr>
    </w:div>
    <w:div w:id="1829713920">
      <w:bodyDiv w:val="1"/>
      <w:marLeft w:val="0"/>
      <w:marRight w:val="0"/>
      <w:marTop w:val="0"/>
      <w:marBottom w:val="0"/>
      <w:divBdr>
        <w:top w:val="none" w:sz="0" w:space="0" w:color="auto"/>
        <w:left w:val="none" w:sz="0" w:space="0" w:color="auto"/>
        <w:bottom w:val="none" w:sz="0" w:space="0" w:color="auto"/>
        <w:right w:val="none" w:sz="0" w:space="0" w:color="auto"/>
      </w:divBdr>
    </w:div>
    <w:div w:id="1860509918">
      <w:bodyDiv w:val="1"/>
      <w:marLeft w:val="0"/>
      <w:marRight w:val="0"/>
      <w:marTop w:val="0"/>
      <w:marBottom w:val="0"/>
      <w:divBdr>
        <w:top w:val="none" w:sz="0" w:space="0" w:color="auto"/>
        <w:left w:val="none" w:sz="0" w:space="0" w:color="auto"/>
        <w:bottom w:val="none" w:sz="0" w:space="0" w:color="auto"/>
        <w:right w:val="none" w:sz="0" w:space="0" w:color="auto"/>
      </w:divBdr>
    </w:div>
    <w:div w:id="1904678488">
      <w:bodyDiv w:val="1"/>
      <w:marLeft w:val="0"/>
      <w:marRight w:val="0"/>
      <w:marTop w:val="0"/>
      <w:marBottom w:val="0"/>
      <w:divBdr>
        <w:top w:val="none" w:sz="0" w:space="0" w:color="auto"/>
        <w:left w:val="none" w:sz="0" w:space="0" w:color="auto"/>
        <w:bottom w:val="none" w:sz="0" w:space="0" w:color="auto"/>
        <w:right w:val="none" w:sz="0" w:space="0" w:color="auto"/>
      </w:divBdr>
    </w:div>
    <w:div w:id="1908296129">
      <w:bodyDiv w:val="1"/>
      <w:marLeft w:val="0"/>
      <w:marRight w:val="0"/>
      <w:marTop w:val="0"/>
      <w:marBottom w:val="0"/>
      <w:divBdr>
        <w:top w:val="none" w:sz="0" w:space="0" w:color="auto"/>
        <w:left w:val="none" w:sz="0" w:space="0" w:color="auto"/>
        <w:bottom w:val="none" w:sz="0" w:space="0" w:color="auto"/>
        <w:right w:val="none" w:sz="0" w:space="0" w:color="auto"/>
      </w:divBdr>
    </w:div>
    <w:div w:id="1913808825">
      <w:bodyDiv w:val="1"/>
      <w:marLeft w:val="0"/>
      <w:marRight w:val="0"/>
      <w:marTop w:val="0"/>
      <w:marBottom w:val="0"/>
      <w:divBdr>
        <w:top w:val="none" w:sz="0" w:space="0" w:color="auto"/>
        <w:left w:val="none" w:sz="0" w:space="0" w:color="auto"/>
        <w:bottom w:val="none" w:sz="0" w:space="0" w:color="auto"/>
        <w:right w:val="none" w:sz="0" w:space="0" w:color="auto"/>
      </w:divBdr>
    </w:div>
    <w:div w:id="1952542766">
      <w:bodyDiv w:val="1"/>
      <w:marLeft w:val="0"/>
      <w:marRight w:val="0"/>
      <w:marTop w:val="0"/>
      <w:marBottom w:val="0"/>
      <w:divBdr>
        <w:top w:val="none" w:sz="0" w:space="0" w:color="auto"/>
        <w:left w:val="none" w:sz="0" w:space="0" w:color="auto"/>
        <w:bottom w:val="none" w:sz="0" w:space="0" w:color="auto"/>
        <w:right w:val="none" w:sz="0" w:space="0" w:color="auto"/>
      </w:divBdr>
    </w:div>
    <w:div w:id="1960338636">
      <w:bodyDiv w:val="1"/>
      <w:marLeft w:val="0"/>
      <w:marRight w:val="0"/>
      <w:marTop w:val="0"/>
      <w:marBottom w:val="0"/>
      <w:divBdr>
        <w:top w:val="none" w:sz="0" w:space="0" w:color="auto"/>
        <w:left w:val="none" w:sz="0" w:space="0" w:color="auto"/>
        <w:bottom w:val="none" w:sz="0" w:space="0" w:color="auto"/>
        <w:right w:val="none" w:sz="0" w:space="0" w:color="auto"/>
      </w:divBdr>
    </w:div>
    <w:div w:id="1997108796">
      <w:bodyDiv w:val="1"/>
      <w:marLeft w:val="0"/>
      <w:marRight w:val="0"/>
      <w:marTop w:val="0"/>
      <w:marBottom w:val="0"/>
      <w:divBdr>
        <w:top w:val="none" w:sz="0" w:space="0" w:color="auto"/>
        <w:left w:val="none" w:sz="0" w:space="0" w:color="auto"/>
        <w:bottom w:val="none" w:sz="0" w:space="0" w:color="auto"/>
        <w:right w:val="none" w:sz="0" w:space="0" w:color="auto"/>
      </w:divBdr>
    </w:div>
    <w:div w:id="2044163327">
      <w:bodyDiv w:val="1"/>
      <w:marLeft w:val="0"/>
      <w:marRight w:val="0"/>
      <w:marTop w:val="0"/>
      <w:marBottom w:val="0"/>
      <w:divBdr>
        <w:top w:val="none" w:sz="0" w:space="0" w:color="auto"/>
        <w:left w:val="none" w:sz="0" w:space="0" w:color="auto"/>
        <w:bottom w:val="none" w:sz="0" w:space="0" w:color="auto"/>
        <w:right w:val="none" w:sz="0" w:space="0" w:color="auto"/>
      </w:divBdr>
    </w:div>
    <w:div w:id="206459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47"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openxmlformats.org/officeDocument/2006/relationships/header" Target="header5.xml"/><Relationship Id="rId20"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3" Type="http://schemas.openxmlformats.org/officeDocument/2006/relationships/image" Target="media/image32.svg"/><Relationship Id="rId2" Type="http://schemas.openxmlformats.org/officeDocument/2006/relationships/image" Target="media/image31.png"/><Relationship Id="rId1" Type="http://schemas.openxmlformats.org/officeDocument/2006/relationships/image" Target="media/image30.jpeg"/></Relationships>
</file>

<file path=word/_rels/header4.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nshaK\Downloads\220524_Cover%20page%20&amp;%20Appendix_IG.dotx" TargetMode="External"/></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631BFE6CFC75B43A6082495BE648112" ma:contentTypeVersion="19" ma:contentTypeDescription="Create a new document." ma:contentTypeScope="" ma:versionID="ebfa98d5b32c65a1e2958be8c2fb323b">
  <xsd:schema xmlns:xsd="http://www.w3.org/2001/XMLSchema" xmlns:xs="http://www.w3.org/2001/XMLSchema" xmlns:p="http://schemas.microsoft.com/office/2006/metadata/properties" xmlns:ns2="e1318c60-f3a0-4e5c-9a17-42210fe2b22f" xmlns:ns3="40ad2fda-042c-47ad-be10-c1393a1ec2a9" targetNamespace="http://schemas.microsoft.com/office/2006/metadata/properties" ma:root="true" ma:fieldsID="c3b8ba2668e13970e862d5f3b119bedd" ns2:_="" ns3:_="">
    <xsd:import namespace="e1318c60-f3a0-4e5c-9a17-42210fe2b22f"/>
    <xsd:import namespace="40ad2fda-042c-47ad-be10-c1393a1ec2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318c60-f3a0-4e5c-9a17-42210fe2b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ad2fda-042c-47ad-be10-c1393a1ec2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a3de64d-109e-4598-95d3-ce93c7c06ff6}" ma:internalName="TaxCatchAll" ma:showField="CatchAllData" ma:web="40ad2fda-042c-47ad-be10-c1393a1ec2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1318c60-f3a0-4e5c-9a17-42210fe2b22f">
      <Terms xmlns="http://schemas.microsoft.com/office/infopath/2007/PartnerControls"/>
    </lcf76f155ced4ddcb4097134ff3c332f>
    <TaxCatchAll xmlns="40ad2fda-042c-47ad-be10-c1393a1ec2a9" xsi:nil="true"/>
  </documentManagement>
</p:properties>
</file>

<file path=customXml/itemProps1.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2.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3.xml><?xml version="1.0" encoding="utf-8"?>
<ds:datastoreItem xmlns:ds="http://schemas.openxmlformats.org/officeDocument/2006/customXml" ds:itemID="{91B9A5CD-0D9E-48D4-9D9D-725484F4C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318c60-f3a0-4e5c-9a17-42210fe2b22f"/>
    <ds:schemaRef ds:uri="40ad2fda-042c-47ad-be10-c1393a1ec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e1318c60-f3a0-4e5c-9a17-42210fe2b22f"/>
    <ds:schemaRef ds:uri="40ad2fda-042c-47ad-be10-c1393a1ec2a9"/>
  </ds:schemaRefs>
</ds:datastoreItem>
</file>

<file path=docProps/app.xml><?xml version="1.0" encoding="utf-8"?>
<Properties xmlns="http://schemas.openxmlformats.org/officeDocument/2006/extended-properties" xmlns:vt="http://schemas.openxmlformats.org/officeDocument/2006/docPropsVTypes">
  <Template>220524_Cover page &amp; Appendix_IG</Template>
  <TotalTime>86</TotalTime>
  <Pages>27</Pages>
  <Words>5011</Words>
  <Characters>28567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JMAN Elevator Pitch</vt:lpstr>
    </vt:vector>
  </TitlesOfParts>
  <Company/>
  <LinksUpToDate>false</LinksUpToDate>
  <CharactersWithSpaces>33511</CharactersWithSpaces>
  <SharedDoc>false</SharedDoc>
  <HLinks>
    <vt:vector size="228" baseType="variant">
      <vt:variant>
        <vt:i4>1638461</vt:i4>
      </vt:variant>
      <vt:variant>
        <vt:i4>224</vt:i4>
      </vt:variant>
      <vt:variant>
        <vt:i4>0</vt:i4>
      </vt:variant>
      <vt:variant>
        <vt:i4>5</vt:i4>
      </vt:variant>
      <vt:variant>
        <vt:lpwstr/>
      </vt:variant>
      <vt:variant>
        <vt:lpwstr>_Toc179806571</vt:lpwstr>
      </vt:variant>
      <vt:variant>
        <vt:i4>1638461</vt:i4>
      </vt:variant>
      <vt:variant>
        <vt:i4>218</vt:i4>
      </vt:variant>
      <vt:variant>
        <vt:i4>0</vt:i4>
      </vt:variant>
      <vt:variant>
        <vt:i4>5</vt:i4>
      </vt:variant>
      <vt:variant>
        <vt:lpwstr/>
      </vt:variant>
      <vt:variant>
        <vt:lpwstr>_Toc179806570</vt:lpwstr>
      </vt:variant>
      <vt:variant>
        <vt:i4>1572925</vt:i4>
      </vt:variant>
      <vt:variant>
        <vt:i4>212</vt:i4>
      </vt:variant>
      <vt:variant>
        <vt:i4>0</vt:i4>
      </vt:variant>
      <vt:variant>
        <vt:i4>5</vt:i4>
      </vt:variant>
      <vt:variant>
        <vt:lpwstr/>
      </vt:variant>
      <vt:variant>
        <vt:lpwstr>_Toc179806569</vt:lpwstr>
      </vt:variant>
      <vt:variant>
        <vt:i4>1572925</vt:i4>
      </vt:variant>
      <vt:variant>
        <vt:i4>206</vt:i4>
      </vt:variant>
      <vt:variant>
        <vt:i4>0</vt:i4>
      </vt:variant>
      <vt:variant>
        <vt:i4>5</vt:i4>
      </vt:variant>
      <vt:variant>
        <vt:lpwstr/>
      </vt:variant>
      <vt:variant>
        <vt:lpwstr>_Toc179806568</vt:lpwstr>
      </vt:variant>
      <vt:variant>
        <vt:i4>1572925</vt:i4>
      </vt:variant>
      <vt:variant>
        <vt:i4>200</vt:i4>
      </vt:variant>
      <vt:variant>
        <vt:i4>0</vt:i4>
      </vt:variant>
      <vt:variant>
        <vt:i4>5</vt:i4>
      </vt:variant>
      <vt:variant>
        <vt:lpwstr/>
      </vt:variant>
      <vt:variant>
        <vt:lpwstr>_Toc179806567</vt:lpwstr>
      </vt:variant>
      <vt:variant>
        <vt:i4>1572925</vt:i4>
      </vt:variant>
      <vt:variant>
        <vt:i4>194</vt:i4>
      </vt:variant>
      <vt:variant>
        <vt:i4>0</vt:i4>
      </vt:variant>
      <vt:variant>
        <vt:i4>5</vt:i4>
      </vt:variant>
      <vt:variant>
        <vt:lpwstr/>
      </vt:variant>
      <vt:variant>
        <vt:lpwstr>_Toc179806566</vt:lpwstr>
      </vt:variant>
      <vt:variant>
        <vt:i4>1572925</vt:i4>
      </vt:variant>
      <vt:variant>
        <vt:i4>188</vt:i4>
      </vt:variant>
      <vt:variant>
        <vt:i4>0</vt:i4>
      </vt:variant>
      <vt:variant>
        <vt:i4>5</vt:i4>
      </vt:variant>
      <vt:variant>
        <vt:lpwstr/>
      </vt:variant>
      <vt:variant>
        <vt:lpwstr>_Toc179806565</vt:lpwstr>
      </vt:variant>
      <vt:variant>
        <vt:i4>1572925</vt:i4>
      </vt:variant>
      <vt:variant>
        <vt:i4>182</vt:i4>
      </vt:variant>
      <vt:variant>
        <vt:i4>0</vt:i4>
      </vt:variant>
      <vt:variant>
        <vt:i4>5</vt:i4>
      </vt:variant>
      <vt:variant>
        <vt:lpwstr/>
      </vt:variant>
      <vt:variant>
        <vt:lpwstr>_Toc179806564</vt:lpwstr>
      </vt:variant>
      <vt:variant>
        <vt:i4>1572925</vt:i4>
      </vt:variant>
      <vt:variant>
        <vt:i4>176</vt:i4>
      </vt:variant>
      <vt:variant>
        <vt:i4>0</vt:i4>
      </vt:variant>
      <vt:variant>
        <vt:i4>5</vt:i4>
      </vt:variant>
      <vt:variant>
        <vt:lpwstr/>
      </vt:variant>
      <vt:variant>
        <vt:lpwstr>_Toc179806563</vt:lpwstr>
      </vt:variant>
      <vt:variant>
        <vt:i4>1572925</vt:i4>
      </vt:variant>
      <vt:variant>
        <vt:i4>170</vt:i4>
      </vt:variant>
      <vt:variant>
        <vt:i4>0</vt:i4>
      </vt:variant>
      <vt:variant>
        <vt:i4>5</vt:i4>
      </vt:variant>
      <vt:variant>
        <vt:lpwstr/>
      </vt:variant>
      <vt:variant>
        <vt:lpwstr>_Toc179806562</vt:lpwstr>
      </vt:variant>
      <vt:variant>
        <vt:i4>1572925</vt:i4>
      </vt:variant>
      <vt:variant>
        <vt:i4>164</vt:i4>
      </vt:variant>
      <vt:variant>
        <vt:i4>0</vt:i4>
      </vt:variant>
      <vt:variant>
        <vt:i4>5</vt:i4>
      </vt:variant>
      <vt:variant>
        <vt:lpwstr/>
      </vt:variant>
      <vt:variant>
        <vt:lpwstr>_Toc179806561</vt:lpwstr>
      </vt:variant>
      <vt:variant>
        <vt:i4>1572925</vt:i4>
      </vt:variant>
      <vt:variant>
        <vt:i4>158</vt:i4>
      </vt:variant>
      <vt:variant>
        <vt:i4>0</vt:i4>
      </vt:variant>
      <vt:variant>
        <vt:i4>5</vt:i4>
      </vt:variant>
      <vt:variant>
        <vt:lpwstr/>
      </vt:variant>
      <vt:variant>
        <vt:lpwstr>_Toc179806560</vt:lpwstr>
      </vt:variant>
      <vt:variant>
        <vt:i4>1769533</vt:i4>
      </vt:variant>
      <vt:variant>
        <vt:i4>152</vt:i4>
      </vt:variant>
      <vt:variant>
        <vt:i4>0</vt:i4>
      </vt:variant>
      <vt:variant>
        <vt:i4>5</vt:i4>
      </vt:variant>
      <vt:variant>
        <vt:lpwstr/>
      </vt:variant>
      <vt:variant>
        <vt:lpwstr>_Toc179806559</vt:lpwstr>
      </vt:variant>
      <vt:variant>
        <vt:i4>1769533</vt:i4>
      </vt:variant>
      <vt:variant>
        <vt:i4>146</vt:i4>
      </vt:variant>
      <vt:variant>
        <vt:i4>0</vt:i4>
      </vt:variant>
      <vt:variant>
        <vt:i4>5</vt:i4>
      </vt:variant>
      <vt:variant>
        <vt:lpwstr/>
      </vt:variant>
      <vt:variant>
        <vt:lpwstr>_Toc179806558</vt:lpwstr>
      </vt:variant>
      <vt:variant>
        <vt:i4>1769533</vt:i4>
      </vt:variant>
      <vt:variant>
        <vt:i4>140</vt:i4>
      </vt:variant>
      <vt:variant>
        <vt:i4>0</vt:i4>
      </vt:variant>
      <vt:variant>
        <vt:i4>5</vt:i4>
      </vt:variant>
      <vt:variant>
        <vt:lpwstr/>
      </vt:variant>
      <vt:variant>
        <vt:lpwstr>_Toc179806557</vt:lpwstr>
      </vt:variant>
      <vt:variant>
        <vt:i4>1769533</vt:i4>
      </vt:variant>
      <vt:variant>
        <vt:i4>134</vt:i4>
      </vt:variant>
      <vt:variant>
        <vt:i4>0</vt:i4>
      </vt:variant>
      <vt:variant>
        <vt:i4>5</vt:i4>
      </vt:variant>
      <vt:variant>
        <vt:lpwstr/>
      </vt:variant>
      <vt:variant>
        <vt:lpwstr>_Toc179806556</vt:lpwstr>
      </vt:variant>
      <vt:variant>
        <vt:i4>1769533</vt:i4>
      </vt:variant>
      <vt:variant>
        <vt:i4>128</vt:i4>
      </vt:variant>
      <vt:variant>
        <vt:i4>0</vt:i4>
      </vt:variant>
      <vt:variant>
        <vt:i4>5</vt:i4>
      </vt:variant>
      <vt:variant>
        <vt:lpwstr/>
      </vt:variant>
      <vt:variant>
        <vt:lpwstr>_Toc179806555</vt:lpwstr>
      </vt:variant>
      <vt:variant>
        <vt:i4>1769533</vt:i4>
      </vt:variant>
      <vt:variant>
        <vt:i4>122</vt:i4>
      </vt:variant>
      <vt:variant>
        <vt:i4>0</vt:i4>
      </vt:variant>
      <vt:variant>
        <vt:i4>5</vt:i4>
      </vt:variant>
      <vt:variant>
        <vt:lpwstr/>
      </vt:variant>
      <vt:variant>
        <vt:lpwstr>_Toc179806554</vt:lpwstr>
      </vt:variant>
      <vt:variant>
        <vt:i4>1769533</vt:i4>
      </vt:variant>
      <vt:variant>
        <vt:i4>116</vt:i4>
      </vt:variant>
      <vt:variant>
        <vt:i4>0</vt:i4>
      </vt:variant>
      <vt:variant>
        <vt:i4>5</vt:i4>
      </vt:variant>
      <vt:variant>
        <vt:lpwstr/>
      </vt:variant>
      <vt:variant>
        <vt:lpwstr>_Toc179806553</vt:lpwstr>
      </vt:variant>
      <vt:variant>
        <vt:i4>1769533</vt:i4>
      </vt:variant>
      <vt:variant>
        <vt:i4>110</vt:i4>
      </vt:variant>
      <vt:variant>
        <vt:i4>0</vt:i4>
      </vt:variant>
      <vt:variant>
        <vt:i4>5</vt:i4>
      </vt:variant>
      <vt:variant>
        <vt:lpwstr/>
      </vt:variant>
      <vt:variant>
        <vt:lpwstr>_Toc179806552</vt:lpwstr>
      </vt:variant>
      <vt:variant>
        <vt:i4>1769533</vt:i4>
      </vt:variant>
      <vt:variant>
        <vt:i4>104</vt:i4>
      </vt:variant>
      <vt:variant>
        <vt:i4>0</vt:i4>
      </vt:variant>
      <vt:variant>
        <vt:i4>5</vt:i4>
      </vt:variant>
      <vt:variant>
        <vt:lpwstr/>
      </vt:variant>
      <vt:variant>
        <vt:lpwstr>_Toc179806551</vt:lpwstr>
      </vt:variant>
      <vt:variant>
        <vt:i4>1769533</vt:i4>
      </vt:variant>
      <vt:variant>
        <vt:i4>98</vt:i4>
      </vt:variant>
      <vt:variant>
        <vt:i4>0</vt:i4>
      </vt:variant>
      <vt:variant>
        <vt:i4>5</vt:i4>
      </vt:variant>
      <vt:variant>
        <vt:lpwstr/>
      </vt:variant>
      <vt:variant>
        <vt:lpwstr>_Toc179806550</vt:lpwstr>
      </vt:variant>
      <vt:variant>
        <vt:i4>1703997</vt:i4>
      </vt:variant>
      <vt:variant>
        <vt:i4>92</vt:i4>
      </vt:variant>
      <vt:variant>
        <vt:i4>0</vt:i4>
      </vt:variant>
      <vt:variant>
        <vt:i4>5</vt:i4>
      </vt:variant>
      <vt:variant>
        <vt:lpwstr/>
      </vt:variant>
      <vt:variant>
        <vt:lpwstr>_Toc179806549</vt:lpwstr>
      </vt:variant>
      <vt:variant>
        <vt:i4>1703997</vt:i4>
      </vt:variant>
      <vt:variant>
        <vt:i4>86</vt:i4>
      </vt:variant>
      <vt:variant>
        <vt:i4>0</vt:i4>
      </vt:variant>
      <vt:variant>
        <vt:i4>5</vt:i4>
      </vt:variant>
      <vt:variant>
        <vt:lpwstr/>
      </vt:variant>
      <vt:variant>
        <vt:lpwstr>_Toc179806548</vt:lpwstr>
      </vt:variant>
      <vt:variant>
        <vt:i4>1703997</vt:i4>
      </vt:variant>
      <vt:variant>
        <vt:i4>80</vt:i4>
      </vt:variant>
      <vt:variant>
        <vt:i4>0</vt:i4>
      </vt:variant>
      <vt:variant>
        <vt:i4>5</vt:i4>
      </vt:variant>
      <vt:variant>
        <vt:lpwstr/>
      </vt:variant>
      <vt:variant>
        <vt:lpwstr>_Toc179806547</vt:lpwstr>
      </vt:variant>
      <vt:variant>
        <vt:i4>1703997</vt:i4>
      </vt:variant>
      <vt:variant>
        <vt:i4>74</vt:i4>
      </vt:variant>
      <vt:variant>
        <vt:i4>0</vt:i4>
      </vt:variant>
      <vt:variant>
        <vt:i4>5</vt:i4>
      </vt:variant>
      <vt:variant>
        <vt:lpwstr/>
      </vt:variant>
      <vt:variant>
        <vt:lpwstr>_Toc179806546</vt:lpwstr>
      </vt:variant>
      <vt:variant>
        <vt:i4>1703997</vt:i4>
      </vt:variant>
      <vt:variant>
        <vt:i4>68</vt:i4>
      </vt:variant>
      <vt:variant>
        <vt:i4>0</vt:i4>
      </vt:variant>
      <vt:variant>
        <vt:i4>5</vt:i4>
      </vt:variant>
      <vt:variant>
        <vt:lpwstr/>
      </vt:variant>
      <vt:variant>
        <vt:lpwstr>_Toc179806545</vt:lpwstr>
      </vt:variant>
      <vt:variant>
        <vt:i4>1703997</vt:i4>
      </vt:variant>
      <vt:variant>
        <vt:i4>62</vt:i4>
      </vt:variant>
      <vt:variant>
        <vt:i4>0</vt:i4>
      </vt:variant>
      <vt:variant>
        <vt:i4>5</vt:i4>
      </vt:variant>
      <vt:variant>
        <vt:lpwstr/>
      </vt:variant>
      <vt:variant>
        <vt:lpwstr>_Toc179806544</vt:lpwstr>
      </vt:variant>
      <vt:variant>
        <vt:i4>1703997</vt:i4>
      </vt:variant>
      <vt:variant>
        <vt:i4>56</vt:i4>
      </vt:variant>
      <vt:variant>
        <vt:i4>0</vt:i4>
      </vt:variant>
      <vt:variant>
        <vt:i4>5</vt:i4>
      </vt:variant>
      <vt:variant>
        <vt:lpwstr/>
      </vt:variant>
      <vt:variant>
        <vt:lpwstr>_Toc179806543</vt:lpwstr>
      </vt:variant>
      <vt:variant>
        <vt:i4>1703997</vt:i4>
      </vt:variant>
      <vt:variant>
        <vt:i4>50</vt:i4>
      </vt:variant>
      <vt:variant>
        <vt:i4>0</vt:i4>
      </vt:variant>
      <vt:variant>
        <vt:i4>5</vt:i4>
      </vt:variant>
      <vt:variant>
        <vt:lpwstr/>
      </vt:variant>
      <vt:variant>
        <vt:lpwstr>_Toc179806542</vt:lpwstr>
      </vt:variant>
      <vt:variant>
        <vt:i4>1703997</vt:i4>
      </vt:variant>
      <vt:variant>
        <vt:i4>44</vt:i4>
      </vt:variant>
      <vt:variant>
        <vt:i4>0</vt:i4>
      </vt:variant>
      <vt:variant>
        <vt:i4>5</vt:i4>
      </vt:variant>
      <vt:variant>
        <vt:lpwstr/>
      </vt:variant>
      <vt:variant>
        <vt:lpwstr>_Toc179806541</vt:lpwstr>
      </vt:variant>
      <vt:variant>
        <vt:i4>1703997</vt:i4>
      </vt:variant>
      <vt:variant>
        <vt:i4>38</vt:i4>
      </vt:variant>
      <vt:variant>
        <vt:i4>0</vt:i4>
      </vt:variant>
      <vt:variant>
        <vt:i4>5</vt:i4>
      </vt:variant>
      <vt:variant>
        <vt:lpwstr/>
      </vt:variant>
      <vt:variant>
        <vt:lpwstr>_Toc179806540</vt:lpwstr>
      </vt:variant>
      <vt:variant>
        <vt:i4>1900605</vt:i4>
      </vt:variant>
      <vt:variant>
        <vt:i4>32</vt:i4>
      </vt:variant>
      <vt:variant>
        <vt:i4>0</vt:i4>
      </vt:variant>
      <vt:variant>
        <vt:i4>5</vt:i4>
      </vt:variant>
      <vt:variant>
        <vt:lpwstr/>
      </vt:variant>
      <vt:variant>
        <vt:lpwstr>_Toc179806539</vt:lpwstr>
      </vt:variant>
      <vt:variant>
        <vt:i4>1900605</vt:i4>
      </vt:variant>
      <vt:variant>
        <vt:i4>26</vt:i4>
      </vt:variant>
      <vt:variant>
        <vt:i4>0</vt:i4>
      </vt:variant>
      <vt:variant>
        <vt:i4>5</vt:i4>
      </vt:variant>
      <vt:variant>
        <vt:lpwstr/>
      </vt:variant>
      <vt:variant>
        <vt:lpwstr>_Toc179806538</vt:lpwstr>
      </vt:variant>
      <vt:variant>
        <vt:i4>1900605</vt:i4>
      </vt:variant>
      <vt:variant>
        <vt:i4>20</vt:i4>
      </vt:variant>
      <vt:variant>
        <vt:i4>0</vt:i4>
      </vt:variant>
      <vt:variant>
        <vt:i4>5</vt:i4>
      </vt:variant>
      <vt:variant>
        <vt:lpwstr/>
      </vt:variant>
      <vt:variant>
        <vt:lpwstr>_Toc179806537</vt:lpwstr>
      </vt:variant>
      <vt:variant>
        <vt:i4>1900605</vt:i4>
      </vt:variant>
      <vt:variant>
        <vt:i4>14</vt:i4>
      </vt:variant>
      <vt:variant>
        <vt:i4>0</vt:i4>
      </vt:variant>
      <vt:variant>
        <vt:i4>5</vt:i4>
      </vt:variant>
      <vt:variant>
        <vt:lpwstr/>
      </vt:variant>
      <vt:variant>
        <vt:lpwstr>_Toc179806536</vt:lpwstr>
      </vt:variant>
      <vt:variant>
        <vt:i4>1900605</vt:i4>
      </vt:variant>
      <vt:variant>
        <vt:i4>8</vt:i4>
      </vt:variant>
      <vt:variant>
        <vt:i4>0</vt:i4>
      </vt:variant>
      <vt:variant>
        <vt:i4>5</vt:i4>
      </vt:variant>
      <vt:variant>
        <vt:lpwstr/>
      </vt:variant>
      <vt:variant>
        <vt:lpwstr>_Toc179806535</vt:lpwstr>
      </vt:variant>
      <vt:variant>
        <vt:i4>1900605</vt:i4>
      </vt:variant>
      <vt:variant>
        <vt:i4>2</vt:i4>
      </vt:variant>
      <vt:variant>
        <vt:i4>0</vt:i4>
      </vt:variant>
      <vt:variant>
        <vt:i4>5</vt:i4>
      </vt:variant>
      <vt:variant>
        <vt:lpwstr/>
      </vt:variant>
      <vt:variant>
        <vt:lpwstr>_Toc179806534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JMAN Elevator Pitch</dc:title>
  <dc:subject>Document Title</dc:subject>
  <dc:creator>Shainsha K</dc:creator>
  <cp:keywords/>
  <cp:lastModifiedBy>Aishwarya Ganesh</cp:lastModifiedBy>
  <cp:revision>5</cp:revision>
  <cp:lastPrinted>2024-10-14T11:48:00Z</cp:lastPrinted>
  <dcterms:created xsi:type="dcterms:W3CDTF">2024-10-14T09:55:00Z</dcterms:created>
  <dcterms:modified xsi:type="dcterms:W3CDTF">2024-10-14T11:58:00Z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0x0101008631BFE6CFC75B43A6082495BE648112</vt:lpwstr>
  </property>
  <property fmtid="{D5CDD505-2E9C-101B-9397-08002B2CF9AE}" pid="3" name="MediaServiceImageTags">
    <vt:lpwstr/>
  </property>
</Properties>
</file>